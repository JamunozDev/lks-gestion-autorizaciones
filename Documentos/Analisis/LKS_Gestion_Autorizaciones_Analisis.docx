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8234" w14:textId="77777777" w:rsidR="00DC31A6" w:rsidRDefault="007F1FE7" w:rsidP="00E042E6">
      <w:pPr>
        <w:spacing w:line="300" w:lineRule="atLeast"/>
        <w:ind w:left="142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94F65E3" wp14:editId="36048C4F">
            <wp:simplePos x="0" y="0"/>
            <wp:positionH relativeFrom="page">
              <wp:posOffset>15104</wp:posOffset>
            </wp:positionH>
            <wp:positionV relativeFrom="paragraph">
              <wp:posOffset>-1793875</wp:posOffset>
            </wp:positionV>
            <wp:extent cx="7531371" cy="10657840"/>
            <wp:effectExtent l="0" t="0" r="0" b="0"/>
            <wp:wrapNone/>
            <wp:docPr id="282" name="Imagen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n 2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371" cy="1065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3E0D4" w14:textId="77777777" w:rsidR="00B41905" w:rsidRPr="00B41905" w:rsidRDefault="00B41905" w:rsidP="00E042E6">
      <w:pPr>
        <w:spacing w:line="300" w:lineRule="atLeast"/>
        <w:ind w:left="142"/>
      </w:pPr>
    </w:p>
    <w:p w14:paraId="32E4F9FC" w14:textId="77777777" w:rsidR="00DC31A6" w:rsidRPr="00F72792" w:rsidRDefault="00410352" w:rsidP="00E042E6">
      <w:pPr>
        <w:ind w:left="142"/>
      </w:pPr>
      <w:r w:rsidRPr="007F1FE7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7877A2E" wp14:editId="53671B7D">
                <wp:simplePos x="0" y="0"/>
                <wp:positionH relativeFrom="margin">
                  <wp:posOffset>-969010</wp:posOffset>
                </wp:positionH>
                <wp:positionV relativeFrom="paragraph">
                  <wp:posOffset>2278380</wp:posOffset>
                </wp:positionV>
                <wp:extent cx="4842510" cy="1404620"/>
                <wp:effectExtent l="0" t="0" r="0" b="0"/>
                <wp:wrapSquare wrapText="bothSides"/>
                <wp:docPr id="2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2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05F84" w14:textId="77777777" w:rsidR="0074042E" w:rsidRPr="0074042E" w:rsidRDefault="0074042E" w:rsidP="0074042E">
                            <w:pPr>
                              <w:jc w:val="left"/>
                              <w:rPr>
                                <w:color w:val="F36C21"/>
                                <w:sz w:val="36"/>
                                <w:szCs w:val="36"/>
                              </w:rPr>
                            </w:pPr>
                            <w:r w:rsidRPr="0074042E">
                              <w:rPr>
                                <w:color w:val="F36C21"/>
                                <w:sz w:val="36"/>
                                <w:szCs w:val="36"/>
                              </w:rPr>
                              <w:t xml:space="preserve">Nombre </w:t>
                            </w:r>
                            <w:r w:rsidR="00D5402A">
                              <w:rPr>
                                <w:color w:val="F36C21"/>
                                <w:sz w:val="36"/>
                                <w:szCs w:val="36"/>
                              </w:rPr>
                              <w:t>cliente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877A2E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-76.3pt;margin-top:179.4pt;width:381.3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" filled="f" stroked="f">
                <v:textbox style="mso-fit-shape-to-text:t">
                  <w:txbxContent>
                    <w:p w14:paraId="26705F84" w14:textId="77777777" w:rsidR="0074042E" w:rsidRPr="0074042E" w:rsidRDefault="0074042E" w:rsidP="0074042E">
                      <w:pPr>
                        <w:jc w:val="left"/>
                        <w:rPr>
                          <w:color w:val="F36C21"/>
                          <w:sz w:val="36"/>
                          <w:szCs w:val="36"/>
                        </w:rPr>
                      </w:pPr>
                      <w:r w:rsidRPr="0074042E">
                        <w:rPr>
                          <w:color w:val="F36C21"/>
                          <w:sz w:val="36"/>
                          <w:szCs w:val="36"/>
                        </w:rPr>
                        <w:t xml:space="preserve">Nombre </w:t>
                      </w:r>
                      <w:r w:rsidR="00D5402A">
                        <w:rPr>
                          <w:color w:val="F36C21"/>
                          <w:sz w:val="36"/>
                          <w:szCs w:val="36"/>
                        </w:rPr>
                        <w:t>cliente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F1FE7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5967004" wp14:editId="6754089E">
                <wp:simplePos x="0" y="0"/>
                <wp:positionH relativeFrom="margin">
                  <wp:posOffset>-962025</wp:posOffset>
                </wp:positionH>
                <wp:positionV relativeFrom="paragraph">
                  <wp:posOffset>854075</wp:posOffset>
                </wp:positionV>
                <wp:extent cx="4095750" cy="1404620"/>
                <wp:effectExtent l="0" t="0" r="0" b="3810"/>
                <wp:wrapSquare wrapText="bothSides"/>
                <wp:docPr id="2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4A123" w14:textId="223A4816" w:rsidR="007F1FE7" w:rsidRPr="00410352" w:rsidRDefault="007202DC" w:rsidP="0074042E">
                            <w:pPr>
                              <w:jc w:val="lef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LKS Gestión de Autorizaciones: Análisis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967004" id="_x0000_s1027" type="#_x0000_t202" style="position:absolute;left:0;text-align:left;margin-left:-75.75pt;margin-top:67.25pt;width:322.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" filled="f" stroked="f">
                <v:textbox style="mso-fit-shape-to-text:t">
                  <w:txbxContent>
                    <w:p w14:paraId="4F24A123" w14:textId="223A4816" w:rsidR="007F1FE7" w:rsidRPr="00410352" w:rsidRDefault="007202DC" w:rsidP="0074042E">
                      <w:pPr>
                        <w:jc w:val="lef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LKS Gestión de Autorizaciones: Análisis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4042E" w:rsidRPr="007F1FE7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DDB73F6" wp14:editId="06FC60B0">
                <wp:simplePos x="0" y="0"/>
                <wp:positionH relativeFrom="margin">
                  <wp:posOffset>-1275080</wp:posOffset>
                </wp:positionH>
                <wp:positionV relativeFrom="paragraph">
                  <wp:posOffset>5055870</wp:posOffset>
                </wp:positionV>
                <wp:extent cx="2522855" cy="1404620"/>
                <wp:effectExtent l="0" t="0" r="0" b="0"/>
                <wp:wrapSquare wrapText="bothSides"/>
                <wp:docPr id="2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28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69645" w14:textId="4C1D079A" w:rsidR="0074042E" w:rsidRPr="0074042E" w:rsidRDefault="007202DC" w:rsidP="0074042E">
                            <w:pPr>
                              <w:jc w:val="left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0</w:t>
                            </w:r>
                            <w:r w:rsidR="0074042E" w:rsidRPr="0074042E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3 de </w:t>
                            </w: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diciembre</w:t>
                            </w:r>
                            <w:r w:rsidR="0074042E" w:rsidRPr="0074042E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de 202</w:t>
                            </w: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DB73F6" id="_x0000_s1028" type="#_x0000_t202" style="position:absolute;left:0;text-align:left;margin-left:-100.4pt;margin-top:398.1pt;width:198.6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" filled="f" stroked="f">
                <v:textbox style="mso-fit-shape-to-text:t">
                  <w:txbxContent>
                    <w:p w14:paraId="2DE69645" w14:textId="4C1D079A" w:rsidR="0074042E" w:rsidRPr="0074042E" w:rsidRDefault="007202DC" w:rsidP="0074042E">
                      <w:pPr>
                        <w:jc w:val="left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0</w:t>
                      </w:r>
                      <w:r w:rsidR="0074042E" w:rsidRPr="0074042E">
                        <w:rPr>
                          <w:color w:val="FFFFFF" w:themeColor="background1"/>
                          <w:sz w:val="36"/>
                          <w:szCs w:val="36"/>
                        </w:rPr>
                        <w:t xml:space="preserve">3 de </w:t>
                      </w: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diciembre</w:t>
                      </w:r>
                      <w:r w:rsidR="0074042E" w:rsidRPr="0074042E">
                        <w:rPr>
                          <w:color w:val="FFFFFF" w:themeColor="background1"/>
                          <w:sz w:val="36"/>
                          <w:szCs w:val="36"/>
                        </w:rPr>
                        <w:t xml:space="preserve"> de 202</w:t>
                      </w: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5711A4" w14:textId="77777777" w:rsidR="00DC31A6" w:rsidRPr="00F72792" w:rsidRDefault="00DC31A6" w:rsidP="00E042E6">
      <w:pPr>
        <w:ind w:left="142"/>
        <w:sectPr w:rsidR="00DC31A6" w:rsidRPr="00F72792" w:rsidSect="0047790C">
          <w:headerReference w:type="default" r:id="rId12"/>
          <w:footerReference w:type="default" r:id="rId13"/>
          <w:pgSz w:w="11900" w:h="16820"/>
          <w:pgMar w:top="2835" w:right="3402" w:bottom="2268" w:left="2835" w:header="720" w:footer="720" w:gutter="0"/>
          <w:cols w:space="720"/>
          <w:titlePg/>
          <w:docGrid w:linePitch="272"/>
        </w:sectPr>
      </w:pPr>
    </w:p>
    <w:p w14:paraId="484C72EE" w14:textId="77777777" w:rsidR="00391C3E" w:rsidRPr="00BF6FA1" w:rsidRDefault="00391C3E" w:rsidP="00C4596E">
      <w:pPr>
        <w:pStyle w:val="Encnonumerado"/>
      </w:pPr>
      <w:r w:rsidRPr="00BF6FA1">
        <w:lastRenderedPageBreak/>
        <w:t>HOJA DE REVISIONES</w:t>
      </w:r>
    </w:p>
    <w:p w14:paraId="37E1F0B3" w14:textId="77777777" w:rsidR="005E1069" w:rsidRDefault="005E1069" w:rsidP="005E1069">
      <w:r>
        <w:t>En esta página, se detallarán las diferentes versiones y revisiones del documento con el objetivo de mantener un registro claro y organizado de los cambios realizados a lo largo del tiempo.</w:t>
      </w:r>
    </w:p>
    <w:p w14:paraId="71DBCD81" w14:textId="77777777" w:rsidR="005E1069" w:rsidRDefault="005E1069" w:rsidP="005E1069">
      <w:r>
        <w:t>La gestión adecuada de esta hoja de revisiones es esencial para garantizar la calidad y la coherencia del contenido. Esto permite a los usuarios finales tener acceso a la información más actualizada y precisa, al mismo tiempo que garantiza que todas las partes interesadas estén en la misma página.</w:t>
      </w:r>
    </w:p>
    <w:p w14:paraId="1867BCD6" w14:textId="77777777" w:rsidR="005E1069" w:rsidRDefault="005E1069" w:rsidP="005E1069">
      <w:r>
        <w:t>En esta hoja de revisiones, se enumerarán las fechas de revisión, el número de versión, el nombre de quien realiza la revisión y una breve descripción de los cambios realizados en cada versión. Además, se incluirán notas adicionales, si las hubiera, para proporcionar una mayor claridad y contexto sobre los cambios realizados.</w:t>
      </w:r>
    </w:p>
    <w:p w14:paraId="5EC411AA" w14:textId="77777777" w:rsidR="005E1069" w:rsidRDefault="005E1069" w:rsidP="005E1069">
      <w:r w:rsidRPr="001041F9">
        <w:t>Es importante tener en cuenta que todas las versiones del documento deben ser revisadas y aprobadas por las partes interesadas. Esto garantiza que todas las partes estén satisfechas con los cambios realizados y que se haya logrado el objetivo previsto.</w:t>
      </w:r>
    </w:p>
    <w:p w14:paraId="22E6A23E" w14:textId="77777777" w:rsidR="00EA7E54" w:rsidRPr="00BF6FA1" w:rsidRDefault="00EA7E54" w:rsidP="00B41905"/>
    <w:p w14:paraId="04EAE531" w14:textId="77777777" w:rsidR="00B0146B" w:rsidRPr="007202DC" w:rsidRDefault="005E1069" w:rsidP="00B41905">
      <w:pPr>
        <w:rPr>
          <w:color w:val="4A5051" w:themeColor="text1"/>
          <w:szCs w:val="18"/>
          <w:lang w:val="pt-PT"/>
        </w:rPr>
      </w:pPr>
      <w:r w:rsidRPr="007202DC">
        <w:rPr>
          <w:color w:val="4A5051" w:themeColor="text1"/>
          <w:szCs w:val="18"/>
          <w:lang w:val="pt-PT"/>
        </w:rPr>
        <w:t xml:space="preserve">Cliente: </w:t>
      </w:r>
      <w:proofErr w:type="spellStart"/>
      <w:r w:rsidRPr="007202DC">
        <w:rPr>
          <w:i/>
          <w:iCs/>
          <w:color w:val="4A5051" w:themeColor="text1"/>
          <w:szCs w:val="18"/>
          <w:lang w:val="pt-PT"/>
        </w:rPr>
        <w:t>Nombre</w:t>
      </w:r>
      <w:proofErr w:type="spellEnd"/>
      <w:r w:rsidRPr="007202DC">
        <w:rPr>
          <w:i/>
          <w:iCs/>
          <w:color w:val="4A5051" w:themeColor="text1"/>
          <w:szCs w:val="18"/>
          <w:lang w:val="pt-PT"/>
        </w:rPr>
        <w:t xml:space="preserve"> cliente</w:t>
      </w:r>
    </w:p>
    <w:p w14:paraId="426732E9" w14:textId="77777777" w:rsidR="005E1069" w:rsidRPr="007202DC" w:rsidRDefault="005E1069" w:rsidP="00B41905">
      <w:pPr>
        <w:rPr>
          <w:color w:val="4A5051" w:themeColor="text1"/>
          <w:szCs w:val="18"/>
          <w:lang w:val="pt-PT"/>
        </w:rPr>
      </w:pPr>
      <w:r w:rsidRPr="007202DC">
        <w:rPr>
          <w:color w:val="4A5051" w:themeColor="text1"/>
          <w:szCs w:val="18"/>
          <w:lang w:val="pt-PT"/>
        </w:rPr>
        <w:t xml:space="preserve">Código Expediente: </w:t>
      </w:r>
      <w:r w:rsidRPr="007202DC">
        <w:rPr>
          <w:i/>
          <w:iCs/>
          <w:color w:val="4A5051" w:themeColor="text1"/>
          <w:szCs w:val="18"/>
          <w:lang w:val="pt-PT"/>
        </w:rPr>
        <w:t>Código Expediente</w:t>
      </w:r>
    </w:p>
    <w:p w14:paraId="0C18F1A2" w14:textId="10B98D3E" w:rsidR="00391C3E" w:rsidRPr="007202DC" w:rsidRDefault="00226B39" w:rsidP="00B41905">
      <w:pPr>
        <w:rPr>
          <w:szCs w:val="18"/>
          <w:lang w:val="pt-PT"/>
        </w:rPr>
      </w:pPr>
      <w:r w:rsidRPr="007202DC">
        <w:rPr>
          <w:szCs w:val="18"/>
          <w:lang w:val="pt-PT"/>
        </w:rPr>
        <w:t>Código de oferta</w:t>
      </w:r>
      <w:r w:rsidR="00B0146B" w:rsidRPr="007202DC">
        <w:rPr>
          <w:szCs w:val="18"/>
          <w:lang w:val="pt-PT"/>
        </w:rPr>
        <w:t>:</w:t>
      </w:r>
      <w:r w:rsidRPr="007202DC">
        <w:rPr>
          <w:szCs w:val="18"/>
          <w:lang w:val="pt-PT"/>
        </w:rPr>
        <w:t xml:space="preserve"> </w:t>
      </w:r>
      <w:r w:rsidR="00B0146B" w:rsidRPr="007202DC">
        <w:rPr>
          <w:szCs w:val="18"/>
          <w:lang w:val="pt-PT"/>
        </w:rPr>
        <w:t xml:space="preserve"> </w:t>
      </w:r>
    </w:p>
    <w:p w14:paraId="33FA974A" w14:textId="77777777" w:rsidR="00226B39" w:rsidRPr="007202DC" w:rsidRDefault="00226B39" w:rsidP="00B41905">
      <w:pPr>
        <w:rPr>
          <w:lang w:val="pt-PT"/>
        </w:rPr>
      </w:pPr>
    </w:p>
    <w:tbl>
      <w:tblPr>
        <w:tblW w:w="861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31"/>
        <w:gridCol w:w="1144"/>
        <w:gridCol w:w="2123"/>
        <w:gridCol w:w="3515"/>
      </w:tblGrid>
      <w:tr w:rsidR="005E1069" w:rsidRPr="00B904F1" w14:paraId="03DD78B8" w14:textId="77777777" w:rsidTr="00FC7816">
        <w:trPr>
          <w:trHeight w:val="780"/>
        </w:trPr>
        <w:tc>
          <w:tcPr>
            <w:tcW w:w="183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36C21"/>
            <w:vAlign w:val="center"/>
          </w:tcPr>
          <w:p w14:paraId="2F8AB7A4" w14:textId="77777777" w:rsidR="005E1069" w:rsidRPr="001041F9" w:rsidRDefault="005E1069" w:rsidP="00FC7816">
            <w:pPr>
              <w:jc w:val="center"/>
              <w:rPr>
                <w:rFonts w:cs="Segoe UI"/>
                <w:b/>
                <w:bCs/>
                <w:color w:val="FFFFFF" w:themeColor="background1"/>
                <w:kern w:val="24"/>
                <w:szCs w:val="20"/>
                <w:lang w:val="en-US"/>
              </w:rPr>
            </w:pPr>
            <w:r w:rsidRPr="001041F9">
              <w:rPr>
                <w:b/>
                <w:bCs/>
                <w:color w:val="FFFFFF" w:themeColor="background1"/>
                <w:szCs w:val="20"/>
              </w:rPr>
              <w:t>FECHA DE REVISIÓN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36C2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B3EC89" w14:textId="77777777" w:rsidR="005E1069" w:rsidRPr="001041F9" w:rsidRDefault="005E1069" w:rsidP="00FC7816">
            <w:pPr>
              <w:jc w:val="center"/>
              <w:rPr>
                <w:rFonts w:cs="Segoe UI"/>
                <w:b/>
                <w:bCs/>
                <w:color w:val="FFFFFF" w:themeColor="background1"/>
                <w:szCs w:val="20"/>
              </w:rPr>
            </w:pPr>
            <w:r w:rsidRPr="001041F9">
              <w:rPr>
                <w:b/>
                <w:bCs/>
                <w:color w:val="FFFFFF" w:themeColor="background1"/>
                <w:szCs w:val="20"/>
              </w:rPr>
              <w:t>VERSIÓN</w:t>
            </w:r>
          </w:p>
        </w:tc>
        <w:tc>
          <w:tcPr>
            <w:tcW w:w="2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36C2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863B6E" w14:textId="77777777" w:rsidR="005E1069" w:rsidRPr="001041F9" w:rsidRDefault="005E1069" w:rsidP="00FC7816">
            <w:pPr>
              <w:jc w:val="center"/>
              <w:rPr>
                <w:rFonts w:cs="Segoe UI"/>
                <w:b/>
                <w:bCs/>
                <w:color w:val="FFFFFF" w:themeColor="background1"/>
                <w:szCs w:val="20"/>
              </w:rPr>
            </w:pPr>
            <w:r w:rsidRPr="001041F9">
              <w:rPr>
                <w:b/>
                <w:bCs/>
                <w:color w:val="FFFFFF" w:themeColor="background1"/>
                <w:szCs w:val="20"/>
              </w:rPr>
              <w:t>REVISOR</w:t>
            </w:r>
          </w:p>
        </w:tc>
        <w:tc>
          <w:tcPr>
            <w:tcW w:w="35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36C2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A2C7F2" w14:textId="77777777" w:rsidR="005E1069" w:rsidRPr="001041F9" w:rsidRDefault="005E1069" w:rsidP="00FC7816">
            <w:pPr>
              <w:jc w:val="center"/>
              <w:rPr>
                <w:rFonts w:cs="Segoe UI"/>
                <w:b/>
                <w:bCs/>
                <w:color w:val="FFFFFF" w:themeColor="background1"/>
                <w:szCs w:val="20"/>
              </w:rPr>
            </w:pPr>
            <w:r w:rsidRPr="001041F9">
              <w:rPr>
                <w:b/>
                <w:bCs/>
                <w:color w:val="FFFFFF" w:themeColor="background1"/>
                <w:szCs w:val="20"/>
              </w:rPr>
              <w:t>DESCRIPCIÓN DE LOS CAMBIOS</w:t>
            </w:r>
          </w:p>
        </w:tc>
      </w:tr>
      <w:tr w:rsidR="005E1069" w:rsidRPr="0047790C" w14:paraId="7B876DBE" w14:textId="77777777" w:rsidTr="00FC7816">
        <w:trPr>
          <w:trHeight w:val="619"/>
        </w:trPr>
        <w:tc>
          <w:tcPr>
            <w:tcW w:w="1833" w:type="dxa"/>
            <w:tcBorders>
              <w:top w:val="single" w:sz="24" w:space="0" w:color="FFFFFF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626CCA3D" w14:textId="7A768AF4" w:rsidR="005E1069" w:rsidRPr="00E4382C" w:rsidRDefault="007202DC" w:rsidP="00FC7816">
            <w:pPr>
              <w:tabs>
                <w:tab w:val="center" w:pos="1422"/>
              </w:tabs>
              <w:jc w:val="center"/>
            </w:pPr>
            <w:r>
              <w:t>03</w:t>
            </w:r>
            <w:r w:rsidR="005E1069" w:rsidRPr="00E4382C">
              <w:t>/</w:t>
            </w:r>
            <w:r>
              <w:t>12</w:t>
            </w:r>
            <w:r w:rsidR="005E1069" w:rsidRPr="00E4382C">
              <w:t>/202</w:t>
            </w:r>
            <w:r>
              <w:t>5</w:t>
            </w:r>
          </w:p>
        </w:tc>
        <w:tc>
          <w:tcPr>
            <w:tcW w:w="1134" w:type="dxa"/>
            <w:tcBorders>
              <w:top w:val="single" w:sz="24" w:space="0" w:color="FFFFFF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976420" w14:textId="77777777" w:rsidR="005E1069" w:rsidRPr="00E4382C" w:rsidRDefault="005E1069" w:rsidP="00FC7816">
            <w:pPr>
              <w:tabs>
                <w:tab w:val="center" w:pos="1422"/>
              </w:tabs>
              <w:jc w:val="center"/>
            </w:pPr>
            <w:r w:rsidRPr="00E4382C">
              <w:t>1.0</w:t>
            </w:r>
          </w:p>
        </w:tc>
        <w:tc>
          <w:tcPr>
            <w:tcW w:w="2126" w:type="dxa"/>
            <w:tcBorders>
              <w:top w:val="single" w:sz="24" w:space="0" w:color="FFFFFF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E8CA90" w14:textId="60989BC3" w:rsidR="005E1069" w:rsidRPr="00E4382C" w:rsidRDefault="007202DC" w:rsidP="00FC7816">
            <w:r>
              <w:t>Jose María Serrano Molina</w:t>
            </w:r>
          </w:p>
        </w:tc>
        <w:tc>
          <w:tcPr>
            <w:tcW w:w="3520" w:type="dxa"/>
            <w:tcBorders>
              <w:top w:val="single" w:sz="24" w:space="0" w:color="FFFFFF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AFACDC" w14:textId="77777777" w:rsidR="005E1069" w:rsidRPr="00E4382C" w:rsidRDefault="005E1069" w:rsidP="00FC7816">
            <w:r w:rsidRPr="00E4382C">
              <w:t>Versión original</w:t>
            </w:r>
          </w:p>
        </w:tc>
      </w:tr>
      <w:tr w:rsidR="005E1069" w:rsidRPr="0047790C" w14:paraId="7BE06522" w14:textId="77777777" w:rsidTr="00FC7816">
        <w:trPr>
          <w:trHeight w:val="619"/>
        </w:trPr>
        <w:tc>
          <w:tcPr>
            <w:tcW w:w="1833" w:type="dxa"/>
            <w:tcBorders>
              <w:top w:val="single" w:sz="4" w:space="0" w:color="D9D9D9" w:themeColor="background1" w:themeShade="D9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158A106E" w14:textId="77777777" w:rsidR="005E1069" w:rsidRPr="00E4382C" w:rsidRDefault="005E1069" w:rsidP="00FC781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A50FEB" w14:textId="77777777" w:rsidR="005E1069" w:rsidRPr="00E4382C" w:rsidRDefault="005E1069" w:rsidP="00FC7816">
            <w:pPr>
              <w:jc w:val="center"/>
            </w:pPr>
          </w:p>
        </w:tc>
        <w:tc>
          <w:tcPr>
            <w:tcW w:w="2126" w:type="dxa"/>
            <w:tcBorders>
              <w:top w:val="single" w:sz="4" w:space="0" w:color="D9D9D9" w:themeColor="background1" w:themeShade="D9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60A0E9" w14:textId="77777777" w:rsidR="005E1069" w:rsidRPr="00E4382C" w:rsidRDefault="005E1069" w:rsidP="00FC7816"/>
        </w:tc>
        <w:tc>
          <w:tcPr>
            <w:tcW w:w="3520" w:type="dxa"/>
            <w:tcBorders>
              <w:top w:val="single" w:sz="4" w:space="0" w:color="D9D9D9" w:themeColor="background1" w:themeShade="D9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09CBE7" w14:textId="77777777" w:rsidR="005E1069" w:rsidRPr="00E4382C" w:rsidRDefault="005E1069" w:rsidP="00FC7816"/>
        </w:tc>
      </w:tr>
      <w:tr w:rsidR="005E1069" w:rsidRPr="0047790C" w14:paraId="4DD2E4B5" w14:textId="77777777" w:rsidTr="00FC7816">
        <w:trPr>
          <w:trHeight w:val="619"/>
        </w:trPr>
        <w:tc>
          <w:tcPr>
            <w:tcW w:w="1833" w:type="dxa"/>
            <w:tcBorders>
              <w:top w:val="single" w:sz="4" w:space="0" w:color="D9D9D9" w:themeColor="background1" w:themeShade="D9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6A94D23E" w14:textId="77777777" w:rsidR="005E1069" w:rsidRPr="00E4382C" w:rsidRDefault="005E1069" w:rsidP="00FC781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528F54" w14:textId="77777777" w:rsidR="005E1069" w:rsidRPr="00E4382C" w:rsidRDefault="005E1069" w:rsidP="00FC7816">
            <w:pPr>
              <w:jc w:val="center"/>
            </w:pPr>
          </w:p>
        </w:tc>
        <w:tc>
          <w:tcPr>
            <w:tcW w:w="2126" w:type="dxa"/>
            <w:tcBorders>
              <w:top w:val="single" w:sz="4" w:space="0" w:color="D9D9D9" w:themeColor="background1" w:themeShade="D9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17E8D" w14:textId="77777777" w:rsidR="005E1069" w:rsidRPr="00E4382C" w:rsidRDefault="005E1069" w:rsidP="00FC7816"/>
        </w:tc>
        <w:tc>
          <w:tcPr>
            <w:tcW w:w="3520" w:type="dxa"/>
            <w:tcBorders>
              <w:top w:val="single" w:sz="4" w:space="0" w:color="D9D9D9" w:themeColor="background1" w:themeShade="D9"/>
              <w:left w:val="single" w:sz="8" w:space="0" w:color="FFFFFF"/>
              <w:bottom w:val="single" w:sz="4" w:space="0" w:color="D9D9D9" w:themeColor="background1" w:themeShade="D9"/>
              <w:right w:val="single" w:sz="8" w:space="0" w:color="FFFFF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70DCC9" w14:textId="77777777" w:rsidR="005E1069" w:rsidRPr="00E4382C" w:rsidRDefault="005E1069" w:rsidP="00FC7816"/>
        </w:tc>
      </w:tr>
    </w:tbl>
    <w:p w14:paraId="2E9CDDDB" w14:textId="77777777" w:rsidR="00391C3E" w:rsidRPr="00BF6FA1" w:rsidRDefault="00391C3E" w:rsidP="00B41905"/>
    <w:p w14:paraId="52F7D5D3" w14:textId="77777777" w:rsidR="00391C3E" w:rsidRPr="00F72792" w:rsidRDefault="00391C3E" w:rsidP="00B41905">
      <w:pPr>
        <w:sectPr w:rsidR="00391C3E" w:rsidRPr="00F72792" w:rsidSect="00007FAD">
          <w:headerReference w:type="even" r:id="rId14"/>
          <w:headerReference w:type="default" r:id="rId15"/>
          <w:footerReference w:type="default" r:id="rId16"/>
          <w:headerReference w:type="first" r:id="rId17"/>
          <w:pgSz w:w="11906" w:h="16838" w:code="9"/>
          <w:pgMar w:top="2075" w:right="1701" w:bottom="1985" w:left="1701" w:header="142" w:footer="488" w:gutter="0"/>
          <w:cols w:space="708"/>
          <w:docGrid w:linePitch="360"/>
        </w:sectPr>
      </w:pPr>
    </w:p>
    <w:p w14:paraId="08D2F37F" w14:textId="77777777" w:rsidR="00C24681" w:rsidRPr="00FF642B" w:rsidRDefault="00B22EBF" w:rsidP="00C4596E">
      <w:pPr>
        <w:pStyle w:val="Encnonumerado"/>
      </w:pPr>
      <w:r w:rsidRPr="00FF642B">
        <w:lastRenderedPageBreak/>
        <w:t>INDICE</w:t>
      </w:r>
    </w:p>
    <w:p w14:paraId="1FD3FB92" w14:textId="77777777" w:rsidR="00E042E6" w:rsidRPr="00BF6FA1" w:rsidRDefault="00E042E6" w:rsidP="00E042E6"/>
    <w:sdt>
      <w:sdtPr>
        <w:rPr>
          <w:b w:val="0"/>
          <w:caps w:val="0"/>
          <w:noProof w:val="0"/>
        </w:rPr>
        <w:id w:val="273136348"/>
        <w:docPartObj>
          <w:docPartGallery w:val="Table of Contents"/>
          <w:docPartUnique/>
        </w:docPartObj>
      </w:sdtPr>
      <w:sdtContent>
        <w:p w14:paraId="2266DEDE" w14:textId="77777777" w:rsidR="000C75A1" w:rsidRDefault="00FC6497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129875615" w:history="1">
            <w:r w:rsidR="000C75A1" w:rsidRPr="00C52FF8">
              <w:rPr>
                <w:rStyle w:val="Hipervnculo"/>
              </w:rPr>
              <w:t>1</w:t>
            </w:r>
            <w:r w:rsidR="000C75A1"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2"/>
                <w:szCs w:val="22"/>
              </w:rPr>
              <w:tab/>
            </w:r>
            <w:r w:rsidR="000C75A1" w:rsidRPr="00C52FF8">
              <w:rPr>
                <w:rStyle w:val="Hipervnculo"/>
              </w:rPr>
              <w:t>Título 1</w:t>
            </w:r>
            <w:r w:rsidR="000C75A1">
              <w:rPr>
                <w:webHidden/>
              </w:rPr>
              <w:tab/>
            </w:r>
            <w:r w:rsidR="000C75A1">
              <w:rPr>
                <w:webHidden/>
              </w:rPr>
              <w:fldChar w:fldCharType="begin"/>
            </w:r>
            <w:r w:rsidR="000C75A1">
              <w:rPr>
                <w:webHidden/>
              </w:rPr>
              <w:instrText xml:space="preserve"> PAGEREF _Toc129875615 \h </w:instrText>
            </w:r>
            <w:r w:rsidR="000C75A1">
              <w:rPr>
                <w:webHidden/>
              </w:rPr>
            </w:r>
            <w:r w:rsidR="000C75A1">
              <w:rPr>
                <w:webHidden/>
              </w:rPr>
              <w:fldChar w:fldCharType="separate"/>
            </w:r>
            <w:r w:rsidR="000C75A1">
              <w:rPr>
                <w:webHidden/>
              </w:rPr>
              <w:t>4</w:t>
            </w:r>
            <w:r w:rsidR="000C75A1">
              <w:rPr>
                <w:webHidden/>
              </w:rPr>
              <w:fldChar w:fldCharType="end"/>
            </w:r>
          </w:hyperlink>
        </w:p>
        <w:p w14:paraId="5F80A16B" w14:textId="77777777" w:rsidR="000C75A1" w:rsidRDefault="000C75A1">
          <w:pPr>
            <w:pStyle w:val="TDC2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  <w:szCs w:val="22"/>
            </w:rPr>
          </w:pPr>
          <w:hyperlink w:anchor="_Toc129875616" w:history="1">
            <w:r w:rsidRPr="00C52FF8">
              <w:rPr>
                <w:rStyle w:val="Hipervnculo"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ab/>
            </w:r>
            <w:r w:rsidRPr="00C52FF8">
              <w:rPr>
                <w:rStyle w:val="Hipervnculo"/>
              </w:rPr>
              <w:t>Este es un subtítulo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_Toc129875616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4BD7D9B" w14:textId="77777777" w:rsidR="000C75A1" w:rsidRDefault="000C75A1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color w:val="auto"/>
              <w:sz w:val="22"/>
              <w:szCs w:val="22"/>
            </w:rPr>
          </w:pPr>
          <w:hyperlink w:anchor="_Toc129875617" w:history="1">
            <w:r w:rsidRPr="00C52FF8">
              <w:rPr>
                <w:rStyle w:val="Hipervnculo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2"/>
                <w:szCs w:val="22"/>
              </w:rPr>
              <w:tab/>
            </w:r>
            <w:r w:rsidRPr="00C52FF8">
              <w:rPr>
                <w:rStyle w:val="Hipervnculo"/>
              </w:rPr>
              <w:t>Encabezados disponibles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_Toc129875617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4888730" w14:textId="77777777" w:rsidR="000C75A1" w:rsidRDefault="000C75A1">
          <w:pPr>
            <w:pStyle w:val="TDC2"/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  <w:szCs w:val="22"/>
            </w:rPr>
          </w:pPr>
          <w:hyperlink w:anchor="_Toc129875618" w:history="1">
            <w:r w:rsidRPr="00C52FF8">
              <w:rPr>
                <w:rStyle w:val="Hipervnculo"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2"/>
                <w:szCs w:val="22"/>
              </w:rPr>
              <w:tab/>
            </w:r>
            <w:r w:rsidRPr="00C52FF8">
              <w:rPr>
                <w:rStyle w:val="Hipervnculo"/>
              </w:rPr>
              <w:t>Encabezado de segundo nivel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_Toc129875618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B71B26" w14:textId="77777777" w:rsidR="000C75A1" w:rsidRDefault="000C75A1">
          <w:pPr>
            <w:pStyle w:val="TDC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29875619" w:history="1">
            <w:r w:rsidRPr="00C52FF8">
              <w:rPr>
                <w:rStyle w:val="Hipervnculo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C52FF8">
              <w:rPr>
                <w:rStyle w:val="Hipervnculo"/>
                <w:noProof/>
              </w:rPr>
              <w:t>Encabezado de tercer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_Toc129875619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94B0F" w14:textId="77777777" w:rsidR="000C75A1" w:rsidRDefault="000C75A1">
          <w:pPr>
            <w:pStyle w:val="TDC4"/>
            <w:rPr>
              <w:rFonts w:asciiTheme="minorHAnsi" w:eastAsiaTheme="minorEastAsia" w:hAnsiTheme="minorHAnsi" w:cstheme="minorBidi"/>
              <w:iCs w:val="0"/>
              <w:color w:val="auto"/>
              <w:sz w:val="22"/>
              <w:szCs w:val="22"/>
            </w:rPr>
          </w:pPr>
          <w:hyperlink w:anchor="_Toc129875620" w:history="1">
            <w:r w:rsidRPr="00C52FF8">
              <w:rPr>
                <w:rStyle w:val="Hipervnculo"/>
              </w:rPr>
              <w:t>2.1.1.1</w:t>
            </w:r>
            <w:r>
              <w:rPr>
                <w:rFonts w:asciiTheme="minorHAnsi" w:eastAsiaTheme="minorEastAsia" w:hAnsiTheme="minorHAnsi" w:cstheme="minorBidi"/>
                <w:iCs w:val="0"/>
                <w:color w:val="auto"/>
                <w:sz w:val="22"/>
                <w:szCs w:val="22"/>
              </w:rPr>
              <w:tab/>
            </w:r>
            <w:r w:rsidRPr="00C52FF8">
              <w:rPr>
                <w:rStyle w:val="Hipervnculo"/>
              </w:rPr>
              <w:t>Encabezado de cuarto nivel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_Toc129875620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6E15883" w14:textId="77777777" w:rsidR="000C75A1" w:rsidRDefault="000C75A1">
          <w:pPr>
            <w:pStyle w:val="TDC5"/>
            <w:rPr>
              <w:rFonts w:asciiTheme="minorHAnsi" w:eastAsiaTheme="minorEastAsia" w:hAnsiTheme="minorHAnsi" w:cstheme="minorBidi"/>
              <w:i w:val="0"/>
              <w:iCs w:val="0"/>
              <w:color w:val="auto"/>
              <w:sz w:val="22"/>
              <w:szCs w:val="22"/>
            </w:rPr>
          </w:pPr>
          <w:hyperlink w:anchor="_Toc129875621" w:history="1">
            <w:r w:rsidRPr="00C52FF8">
              <w:rPr>
                <w:rStyle w:val="Hipervnculo"/>
              </w:rPr>
              <w:t>2.1.1.1.1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color w:val="auto"/>
                <w:sz w:val="22"/>
                <w:szCs w:val="22"/>
              </w:rPr>
              <w:tab/>
            </w:r>
            <w:r w:rsidRPr="00C52FF8">
              <w:rPr>
                <w:rStyle w:val="Hipervnculo"/>
              </w:rPr>
              <w:t>Encabezado de quinto nivel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_Toc129875621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E0D802B" w14:textId="77777777" w:rsidR="000C75A1" w:rsidRDefault="000C75A1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color w:val="auto"/>
              <w:sz w:val="22"/>
              <w:szCs w:val="22"/>
            </w:rPr>
          </w:pPr>
          <w:hyperlink w:anchor="_Toc129875622" w:history="1">
            <w:r w:rsidRPr="00C52FF8">
              <w:rPr>
                <w:rStyle w:val="Hipervnculo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2"/>
                <w:szCs w:val="22"/>
              </w:rPr>
              <w:tab/>
            </w:r>
            <w:r w:rsidRPr="00C52FF8">
              <w:rPr>
                <w:rStyle w:val="Hipervnculo"/>
              </w:rPr>
              <w:t>MODELOS DE TABLAS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_Toc129875622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6FABEA5" w14:textId="77777777" w:rsidR="000C75A1" w:rsidRDefault="000C75A1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color w:val="auto"/>
              <w:sz w:val="22"/>
              <w:szCs w:val="22"/>
            </w:rPr>
          </w:pPr>
          <w:hyperlink w:anchor="_Toc129875623" w:history="1">
            <w:r w:rsidRPr="00C52FF8">
              <w:rPr>
                <w:rStyle w:val="Hipervnculo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2"/>
                <w:szCs w:val="22"/>
              </w:rPr>
              <w:tab/>
            </w:r>
            <w:r w:rsidRPr="00C52FF8">
              <w:rPr>
                <w:rStyle w:val="Hipervnculo"/>
              </w:rPr>
              <w:t>Formato de aceptación de propuesta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_Toc129875623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C70B5A8" w14:textId="77777777" w:rsidR="000C75A1" w:rsidRDefault="000C75A1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color w:val="auto"/>
              <w:sz w:val="22"/>
              <w:szCs w:val="22"/>
            </w:rPr>
          </w:pPr>
          <w:hyperlink w:anchor="_Toc129875624" w:history="1">
            <w:r w:rsidRPr="00C52FF8">
              <w:rPr>
                <w:rStyle w:val="Hipervnculo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2"/>
                <w:szCs w:val="22"/>
              </w:rPr>
              <w:tab/>
            </w:r>
            <w:r w:rsidRPr="00C52FF8">
              <w:rPr>
                <w:rStyle w:val="Hipervnculo"/>
              </w:rPr>
              <w:t>Gestión de imágenes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_Toc129875624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F5AF4B" w14:textId="77777777" w:rsidR="000C75A1" w:rsidRDefault="000C75A1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color w:val="auto"/>
              <w:sz w:val="22"/>
              <w:szCs w:val="22"/>
            </w:rPr>
          </w:pPr>
          <w:hyperlink w:anchor="_Toc129875625" w:history="1">
            <w:r w:rsidRPr="00C52FF8">
              <w:rPr>
                <w:rStyle w:val="Hipervnculo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2"/>
                <w:szCs w:val="22"/>
              </w:rPr>
              <w:tab/>
            </w:r>
            <w:r w:rsidRPr="00C52FF8">
              <w:rPr>
                <w:rStyle w:val="Hipervnculo"/>
              </w:rPr>
              <w:t>Bloques de texto y columnas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_Toc129875625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E52B21B" w14:textId="77777777" w:rsidR="00FC6497" w:rsidRDefault="00FC6497" w:rsidP="00B41905">
          <w:r>
            <w:fldChar w:fldCharType="end"/>
          </w:r>
        </w:p>
      </w:sdtContent>
    </w:sdt>
    <w:p w14:paraId="658771D3" w14:textId="77777777" w:rsidR="00B22EBF" w:rsidRDefault="00B22EBF" w:rsidP="00B41905"/>
    <w:p w14:paraId="18269873" w14:textId="77777777" w:rsidR="00B22EBF" w:rsidRDefault="00B22EBF" w:rsidP="00B41905"/>
    <w:p w14:paraId="1BB343BA" w14:textId="77777777" w:rsidR="00971FBF" w:rsidRDefault="00971FBF">
      <w:pPr>
        <w:spacing w:line="240" w:lineRule="auto"/>
        <w:jc w:val="left"/>
      </w:pPr>
      <w:r>
        <w:br w:type="page"/>
      </w:r>
    </w:p>
    <w:p w14:paraId="473A0924" w14:textId="641A7720" w:rsidR="00B642AA" w:rsidRDefault="007202DC" w:rsidP="00946DE5">
      <w:pPr>
        <w:pStyle w:val="Ttulo1"/>
      </w:pPr>
      <w:bookmarkStart w:id="1" w:name="_Toc64620475"/>
      <w:bookmarkStart w:id="2" w:name="_Toc64620562"/>
      <w:bookmarkStart w:id="3" w:name="_Toc64622270"/>
      <w:bookmarkStart w:id="4" w:name="_Toc64622383"/>
      <w:bookmarkStart w:id="5" w:name="_Toc64622605"/>
      <w:bookmarkStart w:id="6" w:name="_Toc64622804"/>
      <w:bookmarkStart w:id="7" w:name="_Toc64622867"/>
      <w:bookmarkStart w:id="8" w:name="_Toc64624209"/>
      <w:bookmarkStart w:id="9" w:name="_Toc64624427"/>
      <w:bookmarkStart w:id="10" w:name="_Toc64625153"/>
      <w:bookmarkStart w:id="11" w:name="_Toc129875615"/>
      <w:r>
        <w:lastRenderedPageBreak/>
        <w:t>Análisis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187D8A5D" w14:textId="77777777" w:rsidR="005E1069" w:rsidRDefault="005E1069" w:rsidP="005E1069">
      <w:pPr>
        <w:pStyle w:val="Destacado"/>
      </w:pPr>
      <w:r>
        <w:t>OBJETIVO</w:t>
      </w:r>
    </w:p>
    <w:p w14:paraId="49C231FB" w14:textId="5F08DD9E" w:rsidR="006841F2" w:rsidRDefault="007202DC" w:rsidP="006841F2">
      <w:r>
        <w:t>Este documento pretende realizar un análisis del desarrollo de la aplicación LKS Gestión de autorizaciones.</w:t>
      </w:r>
    </w:p>
    <w:p w14:paraId="3A0458A1" w14:textId="3619488F" w:rsidR="006841F2" w:rsidRDefault="007202DC" w:rsidP="006841F2">
      <w:pPr>
        <w:pStyle w:val="Ttulo2"/>
      </w:pPr>
      <w:bookmarkStart w:id="12" w:name="_Toc129875616"/>
      <w:r>
        <w:t>Arquitectura de la BBDD</w:t>
      </w:r>
      <w:bookmarkEnd w:id="12"/>
    </w:p>
    <w:p w14:paraId="53C8E849" w14:textId="5746FDA0" w:rsidR="006841F2" w:rsidRDefault="007202DC" w:rsidP="006841F2">
      <w:r>
        <w:t xml:space="preserve">La arquitectura constara de dos tablas LGA_FORMULARIOS que recopilará todos los formularios que se quieran tratar en esta gestión y LGA_AUTORIZACIONES recopilará todas las autorizaciones y los datos necesarios para su configuración en la aplicación de </w:t>
      </w:r>
      <w:r w:rsidR="00EC5A87">
        <w:t>tramitación de estas</w:t>
      </w:r>
      <w:r w:rsidR="005E1069">
        <w:t>.</w:t>
      </w:r>
    </w:p>
    <w:p w14:paraId="0FFF769B" w14:textId="70441F28" w:rsidR="00B904F1" w:rsidRDefault="00EC5A87" w:rsidP="00EC5A87">
      <w:pPr>
        <w:pStyle w:val="Vieta3"/>
        <w:numPr>
          <w:ilvl w:val="0"/>
          <w:numId w:val="0"/>
        </w:numPr>
        <w:spacing w:line="360" w:lineRule="auto"/>
      </w:pPr>
      <w:r>
        <w:t>La tabla LGA_FORMULARIOS tendrá la siguiente estructura:</w:t>
      </w:r>
    </w:p>
    <w:tbl>
      <w:tblPr>
        <w:tblStyle w:val="Tablaconcuadrcula"/>
        <w:tblW w:w="0" w:type="auto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ook w:val="04A0" w:firstRow="1" w:lastRow="0" w:firstColumn="1" w:lastColumn="0" w:noHBand="0" w:noVBand="1"/>
      </w:tblPr>
      <w:tblGrid>
        <w:gridCol w:w="2019"/>
        <w:gridCol w:w="2019"/>
        <w:gridCol w:w="2019"/>
        <w:gridCol w:w="2020"/>
      </w:tblGrid>
      <w:tr w:rsidR="00EC5A87" w:rsidRPr="00946DE5" w14:paraId="30BC6FE4" w14:textId="77777777" w:rsidTr="009B601B">
        <w:trPr>
          <w:trHeight w:val="397"/>
        </w:trPr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F36C21"/>
            <w:vAlign w:val="center"/>
          </w:tcPr>
          <w:p w14:paraId="6128596E" w14:textId="23661DB7" w:rsidR="00EC5A87" w:rsidRPr="00946DE5" w:rsidRDefault="00EC5A87" w:rsidP="009B601B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>
              <w:rPr>
                <w:rFonts w:cs="Segoe UI"/>
                <w:b/>
                <w:color w:val="FFFFFF" w:themeColor="background1"/>
              </w:rPr>
              <w:t>CAMPO</w:t>
            </w:r>
          </w:p>
        </w:tc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F36C21"/>
            <w:vAlign w:val="center"/>
          </w:tcPr>
          <w:p w14:paraId="63FBAD1F" w14:textId="4B44ADA3" w:rsidR="00EC5A87" w:rsidRPr="00946DE5" w:rsidRDefault="00EC5A87" w:rsidP="009B601B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>
              <w:rPr>
                <w:rFonts w:cs="Segoe UI"/>
                <w:b/>
                <w:color w:val="FFFFFF" w:themeColor="background1"/>
              </w:rPr>
              <w:t>PK</w:t>
            </w:r>
          </w:p>
        </w:tc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F36C21"/>
            <w:vAlign w:val="center"/>
          </w:tcPr>
          <w:p w14:paraId="492D6823" w14:textId="1085D391" w:rsidR="00EC5A87" w:rsidRPr="00946DE5" w:rsidRDefault="00EC5A87" w:rsidP="009B601B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>
              <w:rPr>
                <w:rFonts w:cs="Segoe UI"/>
                <w:b/>
                <w:color w:val="FFFFFF" w:themeColor="background1"/>
              </w:rPr>
              <w:t>TIPO</w:t>
            </w:r>
          </w:p>
        </w:tc>
        <w:tc>
          <w:tcPr>
            <w:tcW w:w="2020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36C21"/>
            <w:vAlign w:val="center"/>
          </w:tcPr>
          <w:p w14:paraId="6E00D370" w14:textId="2568FF78" w:rsidR="00EC5A87" w:rsidRPr="00946DE5" w:rsidRDefault="00EC5A87" w:rsidP="009B601B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>
              <w:rPr>
                <w:rFonts w:cs="Segoe UI"/>
                <w:b/>
                <w:color w:val="FFFFFF" w:themeColor="background1"/>
              </w:rPr>
              <w:t>Comentario</w:t>
            </w:r>
          </w:p>
        </w:tc>
      </w:tr>
      <w:tr w:rsidR="00EC5A87" w:rsidRPr="00946DE5" w14:paraId="5593D273" w14:textId="77777777" w:rsidTr="009B601B">
        <w:trPr>
          <w:trHeight w:val="397"/>
        </w:trPr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481D4F93" w14:textId="26AC0E93" w:rsidR="00EC5A87" w:rsidRPr="00946DE5" w:rsidRDefault="00EC5A87" w:rsidP="009B601B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ID</w:t>
            </w:r>
          </w:p>
        </w:tc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27829AC3" w14:textId="16A5EB46" w:rsidR="00EC5A87" w:rsidRPr="00946DE5" w:rsidRDefault="00EC5A87" w:rsidP="009B601B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Sí</w:t>
            </w:r>
          </w:p>
        </w:tc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5877F4F1" w14:textId="4D480E66" w:rsidR="00EC5A87" w:rsidRPr="00946DE5" w:rsidRDefault="00EC5A87" w:rsidP="009B601B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VARCHAR2(4 BYTE)</w:t>
            </w:r>
          </w:p>
        </w:tc>
        <w:tc>
          <w:tcPr>
            <w:tcW w:w="2020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0CFCB40B" w14:textId="61AB1C6B" w:rsidR="00EC5A87" w:rsidRPr="00946DE5" w:rsidRDefault="00EC5A87" w:rsidP="009B601B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Identificador del formulario (EX</w:t>
            </w:r>
          </w:p>
        </w:tc>
      </w:tr>
    </w:tbl>
    <w:p w14:paraId="5125FD72" w14:textId="77777777" w:rsidR="00EC5A87" w:rsidRDefault="00EC5A87" w:rsidP="00EC5A87">
      <w:pPr>
        <w:pStyle w:val="Vieta3"/>
        <w:numPr>
          <w:ilvl w:val="0"/>
          <w:numId w:val="0"/>
        </w:numPr>
        <w:spacing w:line="360" w:lineRule="auto"/>
      </w:pPr>
    </w:p>
    <w:p w14:paraId="5675C258" w14:textId="77777777" w:rsidR="00B904F1" w:rsidRDefault="00EB27B3" w:rsidP="00EB27B3">
      <w:pPr>
        <w:pStyle w:val="Ttulo1"/>
      </w:pPr>
      <w:bookmarkStart w:id="13" w:name="_Toc129875617"/>
      <w:r>
        <w:lastRenderedPageBreak/>
        <w:t>Encabezados disponibles</w:t>
      </w:r>
      <w:bookmarkEnd w:id="13"/>
    </w:p>
    <w:p w14:paraId="7EAD7FFC" w14:textId="77777777" w:rsidR="00EB27B3" w:rsidRDefault="00EB27B3" w:rsidP="00EB27B3">
      <w:r>
        <w:t>Listado general de encabezados para el documento</w:t>
      </w:r>
    </w:p>
    <w:p w14:paraId="6113D477" w14:textId="77777777" w:rsidR="00EB27B3" w:rsidRDefault="00EB27B3" w:rsidP="00EB27B3">
      <w:pPr>
        <w:pStyle w:val="Ttulo2"/>
      </w:pPr>
      <w:bookmarkStart w:id="14" w:name="_Toc129875618"/>
      <w:r>
        <w:t>Encabezado de segundo nivel</w:t>
      </w:r>
      <w:bookmarkEnd w:id="14"/>
    </w:p>
    <w:p w14:paraId="50CAC50D" w14:textId="77777777" w:rsidR="00007FAD" w:rsidRPr="005E1069" w:rsidRDefault="00007FAD" w:rsidP="00007FAD">
      <w:pPr>
        <w:rPr>
          <w:color w:val="auto"/>
        </w:rPr>
      </w:pPr>
      <w:r w:rsidRPr="00E5595B">
        <w:t>De acuerdo con lo especificado en el presente documento de “</w:t>
      </w:r>
      <w:r w:rsidRPr="00E5595B">
        <w:rPr>
          <w:b/>
          <w:bCs/>
        </w:rPr>
        <w:t xml:space="preserve">Propuesta </w:t>
      </w:r>
      <w:r>
        <w:rPr>
          <w:b/>
          <w:bCs/>
        </w:rPr>
        <w:t>de</w:t>
      </w:r>
      <w:proofErr w:type="gramStart"/>
      <w:r>
        <w:rPr>
          <w:b/>
          <w:bCs/>
        </w:rPr>
        <w:t>…….</w:t>
      </w:r>
      <w:proofErr w:type="gramEnd"/>
      <w:r>
        <w:rPr>
          <w:b/>
          <w:bCs/>
        </w:rPr>
        <w:t xml:space="preserve">:” </w:t>
      </w:r>
      <w:r w:rsidRPr="00E5595B">
        <w:t xml:space="preserve">por importe de </w:t>
      </w:r>
      <w:proofErr w:type="spellStart"/>
      <w:r w:rsidRPr="00E5595B">
        <w:rPr>
          <w:b/>
          <w:bCs/>
        </w:rPr>
        <w:t>xxxxx</w:t>
      </w:r>
      <w:proofErr w:type="spellEnd"/>
      <w:r w:rsidRPr="00E5595B">
        <w:rPr>
          <w:b/>
          <w:bCs/>
        </w:rPr>
        <w:t xml:space="preserve"> €/mes (IVA no incluido) incluyen los conceptos de </w:t>
      </w:r>
      <w:proofErr w:type="spellStart"/>
      <w:r>
        <w:rPr>
          <w:b/>
          <w:bCs/>
        </w:rPr>
        <w:t>xxxxxxxx</w:t>
      </w:r>
      <w:proofErr w:type="spellEnd"/>
      <w:r w:rsidRPr="00E5595B">
        <w:rPr>
          <w:b/>
          <w:bCs/>
        </w:rPr>
        <w:t>,</w:t>
      </w:r>
      <w:r w:rsidRPr="00E5595B">
        <w:t xml:space="preserve"> firman en representación de ambas entidades y muestran su total conformidad con las condiciones establecidas</w:t>
      </w:r>
    </w:p>
    <w:p w14:paraId="0DF66C2D" w14:textId="77777777" w:rsidR="00EB27B3" w:rsidRDefault="00FF642B" w:rsidP="00FF642B">
      <w:pPr>
        <w:pStyle w:val="Ttulo3"/>
      </w:pPr>
      <w:bookmarkStart w:id="15" w:name="_Toc129875619"/>
      <w:r>
        <w:t>Encabezado de tercer nivel</w:t>
      </w:r>
      <w:bookmarkEnd w:id="15"/>
    </w:p>
    <w:p w14:paraId="41A0B5C4" w14:textId="77777777" w:rsidR="00007FAD" w:rsidRPr="00007FAD" w:rsidRDefault="00701E2C" w:rsidP="00007FAD">
      <w:r>
        <w:t>Es utilizado por diseñadores gráficos, programadores e impresoras con el fin de ocupar los espacios de una página web, un producto publicitario o de producción editorial y el texto final aún no está listo.</w:t>
      </w:r>
    </w:p>
    <w:p w14:paraId="4D69FB9D" w14:textId="77777777" w:rsidR="00EB27B3" w:rsidRDefault="00EB27B3" w:rsidP="00EB27B3">
      <w:pPr>
        <w:pStyle w:val="Ttulo4"/>
      </w:pPr>
      <w:bookmarkStart w:id="16" w:name="_Toc129875620"/>
      <w:r>
        <w:t>Encabezado de cuarto nivel</w:t>
      </w:r>
      <w:bookmarkEnd w:id="16"/>
    </w:p>
    <w:p w14:paraId="75E6A6F3" w14:textId="77777777" w:rsidR="00007FAD" w:rsidRPr="00007FAD" w:rsidRDefault="00701E2C" w:rsidP="00007FAD">
      <w:r>
        <w:t>Es utilizado por diseñadores gráficos, programadores e impresoras con el fin de ocupar los espacios de una página web, un producto publicitario o de producción editorial y el texto final aún no está listo.</w:t>
      </w:r>
    </w:p>
    <w:p w14:paraId="2C9FAE37" w14:textId="77777777" w:rsidR="00FF642B" w:rsidRPr="00FF642B" w:rsidRDefault="00FF642B" w:rsidP="00FF642B">
      <w:pPr>
        <w:pStyle w:val="Ttulo5"/>
      </w:pPr>
      <w:bookmarkStart w:id="17" w:name="_Toc129875621"/>
      <w:r>
        <w:t>Encabezado de quinto nivel</w:t>
      </w:r>
      <w:bookmarkEnd w:id="17"/>
    </w:p>
    <w:p w14:paraId="04EB4A3A" w14:textId="77777777" w:rsidR="00EB27B3" w:rsidRPr="00EB27B3" w:rsidRDefault="005E1069" w:rsidP="00EB27B3">
      <w:r>
        <w:t>Es utilizado por diseñadores gráficos, programadores e impresoras con el fin de ocupar los espacios de una página web, un producto publicitario o de producción editorial y el texto final aún no está listo.</w:t>
      </w:r>
    </w:p>
    <w:p w14:paraId="518B492B" w14:textId="77777777" w:rsidR="00B904F1" w:rsidRPr="00F72792" w:rsidRDefault="00946DE5" w:rsidP="00BF6FA1">
      <w:pPr>
        <w:pStyle w:val="Ttulo1"/>
      </w:pPr>
      <w:bookmarkStart w:id="18" w:name="_Toc129875622"/>
      <w:r>
        <w:lastRenderedPageBreak/>
        <w:t>MODELOS DE TABLAS</w:t>
      </w:r>
      <w:bookmarkEnd w:id="18"/>
    </w:p>
    <w:tbl>
      <w:tblPr>
        <w:tblStyle w:val="Tablaconcuadrcula"/>
        <w:tblW w:w="0" w:type="auto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ook w:val="04A0" w:firstRow="1" w:lastRow="0" w:firstColumn="1" w:lastColumn="0" w:noHBand="0" w:noVBand="1"/>
      </w:tblPr>
      <w:tblGrid>
        <w:gridCol w:w="2019"/>
        <w:gridCol w:w="2019"/>
        <w:gridCol w:w="2019"/>
        <w:gridCol w:w="2020"/>
      </w:tblGrid>
      <w:tr w:rsidR="008E028F" w:rsidRPr="00946DE5" w14:paraId="083E3A58" w14:textId="77777777" w:rsidTr="00946DE5">
        <w:trPr>
          <w:trHeight w:val="397"/>
        </w:trPr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F36C21"/>
            <w:vAlign w:val="center"/>
          </w:tcPr>
          <w:p w14:paraId="6782D601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 w:rsidRPr="00946DE5">
              <w:rPr>
                <w:rFonts w:cs="Segoe UI"/>
                <w:b/>
                <w:color w:val="FFFFFF" w:themeColor="background1"/>
              </w:rPr>
              <w:t>LKS</w:t>
            </w:r>
          </w:p>
        </w:tc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F36C21"/>
            <w:vAlign w:val="center"/>
          </w:tcPr>
          <w:p w14:paraId="2158C6F9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 w:rsidRPr="00946DE5">
              <w:rPr>
                <w:rFonts w:cs="Segoe UI"/>
                <w:b/>
                <w:color w:val="FFFFFF" w:themeColor="background1"/>
              </w:rPr>
              <w:t>LKS</w:t>
            </w:r>
          </w:p>
        </w:tc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  <w:right w:val="single" w:sz="12" w:space="0" w:color="FFFFFF" w:themeColor="background1"/>
            </w:tcBorders>
            <w:shd w:val="clear" w:color="auto" w:fill="F36C21"/>
            <w:vAlign w:val="center"/>
          </w:tcPr>
          <w:p w14:paraId="65D5F36E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 w:rsidRPr="00946DE5">
              <w:rPr>
                <w:rFonts w:cs="Segoe UI"/>
                <w:b/>
                <w:color w:val="FFFFFF" w:themeColor="background1"/>
              </w:rPr>
              <w:t>LKS</w:t>
            </w:r>
          </w:p>
        </w:tc>
        <w:tc>
          <w:tcPr>
            <w:tcW w:w="2020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36C21"/>
            <w:vAlign w:val="center"/>
          </w:tcPr>
          <w:p w14:paraId="5BE8ACE8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 w:rsidRPr="00946DE5">
              <w:rPr>
                <w:rFonts w:cs="Segoe UI"/>
                <w:b/>
                <w:color w:val="FFFFFF" w:themeColor="background1"/>
              </w:rPr>
              <w:t>LKS</w:t>
            </w:r>
          </w:p>
        </w:tc>
      </w:tr>
      <w:tr w:rsidR="008E028F" w:rsidRPr="00946DE5" w14:paraId="55E50937" w14:textId="77777777" w:rsidTr="00946DE5">
        <w:trPr>
          <w:trHeight w:val="397"/>
        </w:trPr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5650F153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7A46CF32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0987AD66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20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3513DBD3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</w:tr>
    </w:tbl>
    <w:p w14:paraId="4E9F5B78" w14:textId="77777777" w:rsidR="00F164AB" w:rsidRPr="00946DE5" w:rsidRDefault="00F164AB" w:rsidP="00BF6FA1">
      <w:pPr>
        <w:rPr>
          <w:rFonts w:cs="Segoe UI"/>
        </w:rPr>
      </w:pPr>
    </w:p>
    <w:tbl>
      <w:tblPr>
        <w:tblStyle w:val="Tablaconcuadrcula"/>
        <w:tblW w:w="0" w:type="auto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ook w:val="04A0" w:firstRow="1" w:lastRow="0" w:firstColumn="1" w:lastColumn="0" w:noHBand="0" w:noVBand="1"/>
      </w:tblPr>
      <w:tblGrid>
        <w:gridCol w:w="2019"/>
        <w:gridCol w:w="2019"/>
        <w:gridCol w:w="2019"/>
        <w:gridCol w:w="2020"/>
      </w:tblGrid>
      <w:tr w:rsidR="008E028F" w:rsidRPr="00946DE5" w14:paraId="009A672F" w14:textId="77777777" w:rsidTr="00946DE5">
        <w:trPr>
          <w:trHeight w:val="397"/>
        </w:trPr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BFBFBF" w:themeFill="accent5"/>
            <w:vAlign w:val="center"/>
          </w:tcPr>
          <w:p w14:paraId="5284F84A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</w:rPr>
            </w:pPr>
            <w:r w:rsidRPr="00946DE5">
              <w:rPr>
                <w:rFonts w:cs="Segoe UI"/>
                <w:b/>
              </w:rPr>
              <w:t>LKS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BFBFBF" w:themeFill="accent5"/>
            <w:vAlign w:val="center"/>
          </w:tcPr>
          <w:p w14:paraId="523605B9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</w:rPr>
            </w:pPr>
            <w:r w:rsidRPr="00946DE5">
              <w:rPr>
                <w:rFonts w:cs="Segoe UI"/>
                <w:b/>
              </w:rPr>
              <w:t>LKS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BFBFBF" w:themeFill="accent5"/>
            <w:vAlign w:val="center"/>
          </w:tcPr>
          <w:p w14:paraId="7D86780C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</w:rPr>
            </w:pPr>
            <w:r w:rsidRPr="00946DE5">
              <w:rPr>
                <w:rFonts w:cs="Segoe UI"/>
                <w:b/>
              </w:rPr>
              <w:t>LKS</w:t>
            </w:r>
          </w:p>
        </w:tc>
        <w:tc>
          <w:tcPr>
            <w:tcW w:w="202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BFBFBF" w:themeFill="accent5"/>
            <w:vAlign w:val="center"/>
          </w:tcPr>
          <w:p w14:paraId="2AB86F81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</w:rPr>
            </w:pPr>
            <w:r w:rsidRPr="00946DE5">
              <w:rPr>
                <w:rFonts w:cs="Segoe UI"/>
                <w:b/>
              </w:rPr>
              <w:t>LKS</w:t>
            </w:r>
          </w:p>
        </w:tc>
      </w:tr>
      <w:tr w:rsidR="008E028F" w:rsidRPr="00946DE5" w14:paraId="0AAAFD0A" w14:textId="77777777" w:rsidTr="00007FAD">
        <w:trPr>
          <w:trHeight w:val="397"/>
        </w:trPr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4" w:space="0" w:color="F2F2F2" w:themeColor="background1" w:themeShade="F2"/>
              <w:right w:val="single" w:sz="12" w:space="0" w:color="FFFFFF" w:themeColor="background1"/>
            </w:tcBorders>
            <w:vAlign w:val="center"/>
          </w:tcPr>
          <w:p w14:paraId="3E7515D8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4" w:space="0" w:color="F2F2F2" w:themeColor="background1" w:themeShade="F2"/>
              <w:right w:val="single" w:sz="12" w:space="0" w:color="FFFFFF" w:themeColor="background1"/>
            </w:tcBorders>
            <w:vAlign w:val="center"/>
          </w:tcPr>
          <w:p w14:paraId="2CD3D9E9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4" w:space="0" w:color="F2F2F2" w:themeColor="background1" w:themeShade="F2"/>
              <w:right w:val="single" w:sz="12" w:space="0" w:color="FFFFFF" w:themeColor="background1"/>
            </w:tcBorders>
            <w:vAlign w:val="center"/>
          </w:tcPr>
          <w:p w14:paraId="565B87CD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2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4" w:space="0" w:color="F2F2F2" w:themeColor="background1" w:themeShade="F2"/>
              <w:right w:val="single" w:sz="12" w:space="0" w:color="FFFFFF" w:themeColor="background1"/>
            </w:tcBorders>
            <w:vAlign w:val="center"/>
          </w:tcPr>
          <w:p w14:paraId="10759A3E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</w:tr>
      <w:tr w:rsidR="00007FAD" w:rsidRPr="00946DE5" w14:paraId="1B635E78" w14:textId="77777777" w:rsidTr="00007FAD">
        <w:trPr>
          <w:trHeight w:val="397"/>
        </w:trPr>
        <w:tc>
          <w:tcPr>
            <w:tcW w:w="2019" w:type="dxa"/>
            <w:tcBorders>
              <w:top w:val="single" w:sz="4" w:space="0" w:color="F2F2F2" w:themeColor="background1" w:themeShade="F2"/>
              <w:left w:val="single" w:sz="12" w:space="0" w:color="FFFFFF" w:themeColor="background1"/>
              <w:bottom w:val="single" w:sz="4" w:space="0" w:color="F2F2F2" w:themeColor="background1" w:themeShade="F2"/>
              <w:right w:val="single" w:sz="12" w:space="0" w:color="FFFFFF" w:themeColor="background1"/>
            </w:tcBorders>
            <w:vAlign w:val="center"/>
          </w:tcPr>
          <w:p w14:paraId="5CBA2B2B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4" w:space="0" w:color="F2F2F2" w:themeColor="background1" w:themeShade="F2"/>
              <w:left w:val="single" w:sz="12" w:space="0" w:color="FFFFFF" w:themeColor="background1"/>
              <w:bottom w:val="single" w:sz="4" w:space="0" w:color="F2F2F2" w:themeColor="background1" w:themeShade="F2"/>
              <w:right w:val="single" w:sz="12" w:space="0" w:color="FFFFFF" w:themeColor="background1"/>
            </w:tcBorders>
            <w:vAlign w:val="center"/>
          </w:tcPr>
          <w:p w14:paraId="6D16F5D9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4" w:space="0" w:color="F2F2F2" w:themeColor="background1" w:themeShade="F2"/>
              <w:left w:val="single" w:sz="12" w:space="0" w:color="FFFFFF" w:themeColor="background1"/>
              <w:bottom w:val="single" w:sz="4" w:space="0" w:color="F2F2F2" w:themeColor="background1" w:themeShade="F2"/>
              <w:right w:val="single" w:sz="12" w:space="0" w:color="FFFFFF" w:themeColor="background1"/>
            </w:tcBorders>
            <w:vAlign w:val="center"/>
          </w:tcPr>
          <w:p w14:paraId="24E26EE2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20" w:type="dxa"/>
            <w:tcBorders>
              <w:top w:val="single" w:sz="4" w:space="0" w:color="F2F2F2" w:themeColor="background1" w:themeShade="F2"/>
              <w:left w:val="single" w:sz="12" w:space="0" w:color="FFFFFF" w:themeColor="background1"/>
              <w:bottom w:val="single" w:sz="4" w:space="0" w:color="F2F2F2" w:themeColor="background1" w:themeShade="F2"/>
              <w:right w:val="single" w:sz="12" w:space="0" w:color="FFFFFF" w:themeColor="background1"/>
            </w:tcBorders>
            <w:vAlign w:val="center"/>
          </w:tcPr>
          <w:p w14:paraId="1DC4A10E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</w:tr>
      <w:tr w:rsidR="00007FAD" w:rsidRPr="00946DE5" w14:paraId="199FBA37" w14:textId="77777777" w:rsidTr="00007FAD">
        <w:trPr>
          <w:trHeight w:val="397"/>
        </w:trPr>
        <w:tc>
          <w:tcPr>
            <w:tcW w:w="2019" w:type="dxa"/>
            <w:tcBorders>
              <w:top w:val="single" w:sz="4" w:space="0" w:color="F2F2F2" w:themeColor="background1" w:themeShade="F2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4E2BE6E7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 xml:space="preserve">Texto </w:t>
            </w:r>
          </w:p>
        </w:tc>
        <w:tc>
          <w:tcPr>
            <w:tcW w:w="2019" w:type="dxa"/>
            <w:tcBorders>
              <w:top w:val="single" w:sz="4" w:space="0" w:color="F2F2F2" w:themeColor="background1" w:themeShade="F2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0546066F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4" w:space="0" w:color="F2F2F2" w:themeColor="background1" w:themeShade="F2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6A7193FB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20" w:type="dxa"/>
            <w:tcBorders>
              <w:top w:val="single" w:sz="4" w:space="0" w:color="F2F2F2" w:themeColor="background1" w:themeShade="F2"/>
              <w:left w:val="single" w:sz="12" w:space="0" w:color="FFFFFF" w:themeColor="background1"/>
              <w:bottom w:val="single" w:sz="4" w:space="0" w:color="D9D9D9" w:themeColor="background1" w:themeShade="D9"/>
              <w:right w:val="single" w:sz="12" w:space="0" w:color="FFFFFF" w:themeColor="background1"/>
            </w:tcBorders>
            <w:vAlign w:val="center"/>
          </w:tcPr>
          <w:p w14:paraId="22470536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</w:tr>
    </w:tbl>
    <w:p w14:paraId="1FB7A267" w14:textId="77777777" w:rsidR="008E028F" w:rsidRPr="00946DE5" w:rsidRDefault="008E028F" w:rsidP="008E028F">
      <w:pPr>
        <w:rPr>
          <w:rFonts w:cs="Segoe UI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9"/>
        <w:gridCol w:w="2019"/>
        <w:gridCol w:w="2019"/>
        <w:gridCol w:w="2020"/>
      </w:tblGrid>
      <w:tr w:rsidR="008E028F" w:rsidRPr="00946DE5" w14:paraId="5A4D64A0" w14:textId="77777777" w:rsidTr="00946DE5">
        <w:trPr>
          <w:trHeight w:val="397"/>
        </w:trPr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373B3C" w:themeFill="text1" w:themeFillShade="BF"/>
            <w:vAlign w:val="center"/>
          </w:tcPr>
          <w:p w14:paraId="62DE1BC3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 w:rsidRPr="00946DE5">
              <w:rPr>
                <w:rFonts w:cs="Segoe UI"/>
                <w:b/>
                <w:color w:val="FFFFFF" w:themeColor="background1"/>
              </w:rPr>
              <w:t>LKS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373B3C" w:themeFill="text1" w:themeFillShade="BF"/>
            <w:vAlign w:val="center"/>
          </w:tcPr>
          <w:p w14:paraId="7DDBF994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 w:rsidRPr="00946DE5">
              <w:rPr>
                <w:rFonts w:cs="Segoe UI"/>
                <w:b/>
                <w:color w:val="FFFFFF" w:themeColor="background1"/>
              </w:rPr>
              <w:t>LKS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373B3C" w:themeFill="text1" w:themeFillShade="BF"/>
            <w:vAlign w:val="center"/>
          </w:tcPr>
          <w:p w14:paraId="7B0298A0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 w:rsidRPr="00946DE5">
              <w:rPr>
                <w:rFonts w:cs="Segoe UI"/>
                <w:b/>
                <w:color w:val="FFFFFF" w:themeColor="background1"/>
              </w:rPr>
              <w:t>LKS</w:t>
            </w:r>
          </w:p>
        </w:tc>
        <w:tc>
          <w:tcPr>
            <w:tcW w:w="202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373B3C" w:themeFill="text1" w:themeFillShade="BF"/>
            <w:vAlign w:val="center"/>
          </w:tcPr>
          <w:p w14:paraId="2DA627B0" w14:textId="77777777" w:rsidR="008E028F" w:rsidRPr="00946DE5" w:rsidRDefault="008E028F" w:rsidP="002A6D40">
            <w:pPr>
              <w:spacing w:line="240" w:lineRule="auto"/>
              <w:jc w:val="center"/>
              <w:rPr>
                <w:rFonts w:cs="Segoe UI"/>
                <w:b/>
                <w:color w:val="FFFFFF" w:themeColor="background1"/>
              </w:rPr>
            </w:pPr>
            <w:r w:rsidRPr="00946DE5">
              <w:rPr>
                <w:rFonts w:cs="Segoe UI"/>
                <w:b/>
                <w:color w:val="FFFFFF" w:themeColor="background1"/>
              </w:rPr>
              <w:t>LKS</w:t>
            </w:r>
          </w:p>
        </w:tc>
      </w:tr>
      <w:tr w:rsidR="008E028F" w:rsidRPr="00946DE5" w14:paraId="4279DF7F" w14:textId="77777777" w:rsidTr="00946DE5">
        <w:trPr>
          <w:trHeight w:val="397"/>
        </w:trPr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661A3839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16EBC457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6DD80B14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2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142DF76D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</w:tr>
      <w:tr w:rsidR="008E028F" w:rsidRPr="00946DE5" w14:paraId="6E32166D" w14:textId="77777777" w:rsidTr="00946DE5">
        <w:trPr>
          <w:trHeight w:val="397"/>
        </w:trPr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587FEF3D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3F09EAC6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7A80922E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2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3174F043" w14:textId="77777777" w:rsidR="008E028F" w:rsidRPr="00946DE5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</w:tr>
      <w:tr w:rsidR="00007FAD" w:rsidRPr="00946DE5" w14:paraId="09CA42CA" w14:textId="77777777" w:rsidTr="00946DE5">
        <w:trPr>
          <w:trHeight w:val="397"/>
        </w:trPr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12933682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349EC3B6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1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49C6F695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  <w:tc>
          <w:tcPr>
            <w:tcW w:w="2020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E5E5E5" w:themeFill="accent5" w:themeFillTint="66"/>
            <w:vAlign w:val="center"/>
          </w:tcPr>
          <w:p w14:paraId="70EE8752" w14:textId="77777777" w:rsidR="00007FAD" w:rsidRDefault="00007FAD" w:rsidP="002A6D40">
            <w:pPr>
              <w:spacing w:line="240" w:lineRule="auto"/>
              <w:jc w:val="left"/>
              <w:rPr>
                <w:rFonts w:cs="Segoe UI"/>
              </w:rPr>
            </w:pPr>
            <w:r>
              <w:rPr>
                <w:rFonts w:cs="Segoe UI"/>
              </w:rPr>
              <w:t>Texto</w:t>
            </w:r>
          </w:p>
        </w:tc>
      </w:tr>
    </w:tbl>
    <w:p w14:paraId="2F70E55F" w14:textId="77777777" w:rsidR="00FF642B" w:rsidRDefault="00FF642B" w:rsidP="00FF642B">
      <w:pPr>
        <w:pStyle w:val="Ttulo1"/>
      </w:pPr>
      <w:bookmarkStart w:id="19" w:name="_Toc129875623"/>
      <w:r>
        <w:lastRenderedPageBreak/>
        <w:t>Formato de aceptación de propuesta</w:t>
      </w:r>
      <w:bookmarkEnd w:id="19"/>
    </w:p>
    <w:p w14:paraId="191C4AE0" w14:textId="77777777" w:rsidR="00B904F1" w:rsidRPr="00E5595B" w:rsidRDefault="00B904F1" w:rsidP="005E1069">
      <w:pPr>
        <w:pStyle w:val="Destacado"/>
        <w:rPr>
          <w:color w:val="auto"/>
        </w:rPr>
      </w:pPr>
      <w:r w:rsidRPr="00E5595B">
        <w:t>CONFIRMACIÓN DE PEDIDO</w:t>
      </w:r>
    </w:p>
    <w:p w14:paraId="6D713349" w14:textId="77777777" w:rsidR="00B904F1" w:rsidRPr="00E5595B" w:rsidRDefault="00B904F1" w:rsidP="00FF642B">
      <w:pPr>
        <w:rPr>
          <w:color w:val="auto"/>
        </w:rPr>
      </w:pPr>
      <w:r w:rsidRPr="00E5595B">
        <w:t>De acuerdo con lo especificado en el presente documento de “</w:t>
      </w:r>
      <w:r w:rsidRPr="00E5595B">
        <w:rPr>
          <w:b/>
          <w:bCs/>
        </w:rPr>
        <w:t xml:space="preserve">Propuesta </w:t>
      </w:r>
      <w:r>
        <w:rPr>
          <w:b/>
          <w:bCs/>
        </w:rPr>
        <w:t>de</w:t>
      </w:r>
      <w:proofErr w:type="gramStart"/>
      <w:r>
        <w:rPr>
          <w:b/>
          <w:bCs/>
        </w:rPr>
        <w:t>…….</w:t>
      </w:r>
      <w:proofErr w:type="gramEnd"/>
      <w:r>
        <w:rPr>
          <w:b/>
          <w:bCs/>
        </w:rPr>
        <w:t xml:space="preserve">:” </w:t>
      </w:r>
      <w:r w:rsidRPr="00E5595B">
        <w:t xml:space="preserve">por importe de </w:t>
      </w:r>
      <w:proofErr w:type="spellStart"/>
      <w:r w:rsidRPr="00E5595B">
        <w:rPr>
          <w:b/>
          <w:bCs/>
        </w:rPr>
        <w:t>xxxxx</w:t>
      </w:r>
      <w:proofErr w:type="spellEnd"/>
      <w:r w:rsidRPr="00E5595B">
        <w:rPr>
          <w:b/>
          <w:bCs/>
        </w:rPr>
        <w:t xml:space="preserve"> €/mes (IVA no incluido) incluyen los conceptos de </w:t>
      </w:r>
      <w:proofErr w:type="spellStart"/>
      <w:r>
        <w:rPr>
          <w:b/>
          <w:bCs/>
        </w:rPr>
        <w:t>xxxxxxxx</w:t>
      </w:r>
      <w:proofErr w:type="spellEnd"/>
      <w:r w:rsidRPr="00E5595B">
        <w:rPr>
          <w:b/>
          <w:bCs/>
        </w:rPr>
        <w:t>,</w:t>
      </w:r>
      <w:r w:rsidRPr="00E5595B">
        <w:t xml:space="preserve"> firman en representación de ambas entidades y muestran su total conformidad con las condiciones establecidas</w:t>
      </w:r>
    </w:p>
    <w:tbl>
      <w:tblPr>
        <w:tblW w:w="863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73"/>
        <w:gridCol w:w="3031"/>
        <w:gridCol w:w="1573"/>
        <w:gridCol w:w="2460"/>
      </w:tblGrid>
      <w:tr w:rsidR="00B904F1" w:rsidRPr="00E5595B" w14:paraId="425FC499" w14:textId="77777777" w:rsidTr="00971FBF">
        <w:trPr>
          <w:trHeight w:val="1689"/>
        </w:trPr>
        <w:tc>
          <w:tcPr>
            <w:tcW w:w="1573" w:type="dxa"/>
            <w:tcBorders>
              <w:top w:val="single" w:sz="24" w:space="0" w:color="F2F2F2" w:themeColor="background1" w:themeShade="F2"/>
              <w:left w:val="single" w:sz="24" w:space="0" w:color="F2F2F2" w:themeColor="background1" w:themeShade="F2"/>
              <w:bottom w:val="single" w:sz="24" w:space="0" w:color="F2F2F2" w:themeColor="background1" w:themeShade="F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C97567" w14:textId="77777777" w:rsidR="00B904F1" w:rsidRPr="00E5595B" w:rsidRDefault="00B904F1" w:rsidP="00810B6A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  <w:r w:rsidRPr="00E5595B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 xml:space="preserve">Firma </w:t>
            </w:r>
          </w:p>
          <w:p w14:paraId="0DA9A9E4" w14:textId="77777777" w:rsidR="00B904F1" w:rsidRPr="00E5595B" w:rsidRDefault="00B904F1" w:rsidP="00810B6A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  <w:r w:rsidRPr="00E5595B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 xml:space="preserve">LKS, S. </w:t>
            </w:r>
            <w:proofErr w:type="spellStart"/>
            <w:r w:rsidRPr="00E5595B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>Coop</w:t>
            </w:r>
            <w:proofErr w:type="spellEnd"/>
          </w:p>
        </w:tc>
        <w:tc>
          <w:tcPr>
            <w:tcW w:w="3031" w:type="dxa"/>
            <w:tcBorders>
              <w:top w:val="single" w:sz="24" w:space="0" w:color="F2F2F2" w:themeColor="background1" w:themeShade="F2"/>
              <w:left w:val="nil"/>
              <w:bottom w:val="single" w:sz="24" w:space="0" w:color="F2F2F2" w:themeColor="background1" w:themeShade="F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E74F84" w14:textId="77777777" w:rsidR="00B904F1" w:rsidRPr="00E5595B" w:rsidRDefault="00B904F1" w:rsidP="00810B6A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</w:p>
        </w:tc>
        <w:tc>
          <w:tcPr>
            <w:tcW w:w="1573" w:type="dxa"/>
            <w:tcBorders>
              <w:top w:val="single" w:sz="24" w:space="0" w:color="F2F2F2" w:themeColor="background1" w:themeShade="F2"/>
              <w:left w:val="nil"/>
              <w:bottom w:val="single" w:sz="24" w:space="0" w:color="F2F2F2" w:themeColor="background1" w:themeShade="F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E263EE" w14:textId="77777777" w:rsidR="00B904F1" w:rsidRPr="00E5595B" w:rsidRDefault="00B904F1" w:rsidP="00810B6A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  <w:r w:rsidRPr="00E5595B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 xml:space="preserve">Firma </w:t>
            </w:r>
          </w:p>
          <w:p w14:paraId="7C20674A" w14:textId="77777777" w:rsidR="00B904F1" w:rsidRPr="00E5595B" w:rsidRDefault="00B904F1" w:rsidP="00810B6A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  <w:r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>c</w:t>
            </w:r>
            <w:r w:rsidRPr="00E5595B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>liente</w:t>
            </w:r>
          </w:p>
        </w:tc>
        <w:tc>
          <w:tcPr>
            <w:tcW w:w="2460" w:type="dxa"/>
            <w:tcBorders>
              <w:top w:val="single" w:sz="24" w:space="0" w:color="F2F2F2" w:themeColor="background1" w:themeShade="F2"/>
              <w:left w:val="nil"/>
              <w:bottom w:val="single" w:sz="24" w:space="0" w:color="F2F2F2" w:themeColor="background1" w:themeShade="F2"/>
              <w:right w:val="single" w:sz="24" w:space="0" w:color="F2F2F2" w:themeColor="background1" w:themeShade="F2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278D2E" w14:textId="77777777" w:rsidR="00B904F1" w:rsidRPr="00E5595B" w:rsidRDefault="00B904F1" w:rsidP="00810B6A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</w:p>
        </w:tc>
      </w:tr>
      <w:tr w:rsidR="00971FBF" w:rsidRPr="00E5595B" w14:paraId="7DB82468" w14:textId="77777777" w:rsidTr="003B5B14">
        <w:trPr>
          <w:trHeight w:val="554"/>
        </w:trPr>
        <w:tc>
          <w:tcPr>
            <w:tcW w:w="1573" w:type="dxa"/>
            <w:tcBorders>
              <w:top w:val="single" w:sz="24" w:space="0" w:color="F2F2F2" w:themeColor="background1" w:themeShade="F2"/>
              <w:left w:val="single" w:sz="24" w:space="0" w:color="F2F2F2" w:themeColor="background1" w:themeShade="F2"/>
              <w:bottom w:val="single" w:sz="4" w:space="0" w:color="EEECE1" w:themeColor="background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0605D6" w14:textId="77777777" w:rsidR="00971FBF" w:rsidRPr="00532ABD" w:rsidRDefault="00971FBF" w:rsidP="00971FBF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auto"/>
                <w:szCs w:val="18"/>
              </w:rPr>
            </w:pPr>
            <w:r w:rsidRPr="00532ABD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>CIF:</w:t>
            </w:r>
          </w:p>
        </w:tc>
        <w:tc>
          <w:tcPr>
            <w:tcW w:w="3031" w:type="dxa"/>
            <w:tcBorders>
              <w:top w:val="single" w:sz="24" w:space="0" w:color="F2F2F2" w:themeColor="background1" w:themeShade="F2"/>
              <w:left w:val="nil"/>
              <w:bottom w:val="single" w:sz="4" w:space="0" w:color="EEECE1" w:themeColor="background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1AD4EF" w14:textId="77777777" w:rsidR="00971FBF" w:rsidRPr="00E5595B" w:rsidRDefault="00971FBF" w:rsidP="00971FBF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  <w:r w:rsidRPr="00E5595B">
              <w:rPr>
                <w:rFonts w:cs="Arial"/>
                <w:color w:val="4A5051" w:themeColor="text1"/>
                <w:kern w:val="24"/>
                <w:szCs w:val="18"/>
              </w:rPr>
              <w:t>F-20369153</w:t>
            </w:r>
          </w:p>
        </w:tc>
        <w:tc>
          <w:tcPr>
            <w:tcW w:w="1573" w:type="dxa"/>
            <w:tcBorders>
              <w:top w:val="single" w:sz="24" w:space="0" w:color="F2F2F2" w:themeColor="background1" w:themeShade="F2"/>
              <w:left w:val="nil"/>
              <w:bottom w:val="single" w:sz="4" w:space="0" w:color="EEECE1" w:themeColor="background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67A7C6" w14:textId="77777777" w:rsidR="00971FBF" w:rsidRPr="00532ABD" w:rsidRDefault="00971FBF" w:rsidP="00971FBF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auto"/>
                <w:szCs w:val="18"/>
              </w:rPr>
            </w:pPr>
            <w:r w:rsidRPr="00532ABD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>CIF:</w:t>
            </w:r>
          </w:p>
        </w:tc>
        <w:tc>
          <w:tcPr>
            <w:tcW w:w="2460" w:type="dxa"/>
            <w:tcBorders>
              <w:top w:val="single" w:sz="24" w:space="0" w:color="F2F2F2" w:themeColor="background1" w:themeShade="F2"/>
              <w:left w:val="nil"/>
              <w:bottom w:val="single" w:sz="4" w:space="0" w:color="EEECE1" w:themeColor="background2"/>
              <w:right w:val="single" w:sz="24" w:space="0" w:color="F2F2F2" w:themeColor="background1" w:themeShade="F2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9C0D55" w14:textId="77777777" w:rsidR="00971FBF" w:rsidRPr="00E5595B" w:rsidRDefault="00971FBF" w:rsidP="00971FBF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  <w:r w:rsidRPr="00E5595B">
              <w:rPr>
                <w:rFonts w:cs="Arial"/>
                <w:color w:val="4A5051" w:themeColor="text1"/>
                <w:kern w:val="24"/>
                <w:szCs w:val="18"/>
              </w:rPr>
              <w:t>F-20369153</w:t>
            </w:r>
          </w:p>
        </w:tc>
      </w:tr>
      <w:tr w:rsidR="00971FBF" w:rsidRPr="00E5595B" w14:paraId="55953F9F" w14:textId="77777777" w:rsidTr="005B055F">
        <w:trPr>
          <w:trHeight w:val="553"/>
        </w:trPr>
        <w:tc>
          <w:tcPr>
            <w:tcW w:w="1573" w:type="dxa"/>
            <w:tcBorders>
              <w:top w:val="single" w:sz="4" w:space="0" w:color="EEECE1" w:themeColor="background2"/>
              <w:left w:val="single" w:sz="24" w:space="0" w:color="F2F2F2" w:themeColor="background1" w:themeShade="F2"/>
              <w:bottom w:val="single" w:sz="4" w:space="0" w:color="EEECE1" w:themeColor="background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59ADC5" w14:textId="77777777" w:rsidR="00971FBF" w:rsidRPr="00532ABD" w:rsidRDefault="00971FBF" w:rsidP="00971FBF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auto"/>
                <w:szCs w:val="18"/>
              </w:rPr>
            </w:pPr>
            <w:r w:rsidRPr="00532ABD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>Nombre</w:t>
            </w:r>
          </w:p>
        </w:tc>
        <w:tc>
          <w:tcPr>
            <w:tcW w:w="3031" w:type="dxa"/>
            <w:tcBorders>
              <w:top w:val="single" w:sz="4" w:space="0" w:color="EEECE1" w:themeColor="background2"/>
              <w:left w:val="nil"/>
              <w:bottom w:val="single" w:sz="4" w:space="0" w:color="EEECE1" w:themeColor="background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6C0CCC" w14:textId="77777777" w:rsidR="00971FBF" w:rsidRPr="00E5595B" w:rsidRDefault="00971FBF" w:rsidP="00971FBF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  <w:r>
              <w:rPr>
                <w:rFonts w:ascii="Arial" w:hAnsi="Arial" w:cs="Arial"/>
                <w:color w:val="auto"/>
                <w:szCs w:val="18"/>
              </w:rPr>
              <w:t>Nombre firmante</w:t>
            </w:r>
          </w:p>
        </w:tc>
        <w:tc>
          <w:tcPr>
            <w:tcW w:w="1573" w:type="dxa"/>
            <w:tcBorders>
              <w:top w:val="single" w:sz="4" w:space="0" w:color="EEECE1" w:themeColor="background2"/>
              <w:left w:val="nil"/>
              <w:bottom w:val="single" w:sz="4" w:space="0" w:color="EEECE1" w:themeColor="background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33CAB8" w14:textId="77777777" w:rsidR="00971FBF" w:rsidRPr="00532ABD" w:rsidRDefault="00971FBF" w:rsidP="00971FBF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auto"/>
                <w:szCs w:val="18"/>
              </w:rPr>
            </w:pPr>
            <w:r w:rsidRPr="00532ABD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>Nombre</w:t>
            </w:r>
          </w:p>
        </w:tc>
        <w:tc>
          <w:tcPr>
            <w:tcW w:w="2460" w:type="dxa"/>
            <w:tcBorders>
              <w:top w:val="single" w:sz="4" w:space="0" w:color="EEECE1" w:themeColor="background2"/>
              <w:left w:val="nil"/>
              <w:bottom w:val="single" w:sz="4" w:space="0" w:color="EEECE1" w:themeColor="background2"/>
              <w:right w:val="single" w:sz="24" w:space="0" w:color="F2F2F2" w:themeColor="background1" w:themeShade="F2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F4E22A" w14:textId="77777777" w:rsidR="00971FBF" w:rsidRPr="00E5595B" w:rsidRDefault="00971FBF" w:rsidP="00971FBF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  <w:r>
              <w:rPr>
                <w:rFonts w:ascii="Arial" w:hAnsi="Arial" w:cs="Arial"/>
                <w:color w:val="auto"/>
                <w:szCs w:val="18"/>
              </w:rPr>
              <w:t>Nombre firmante</w:t>
            </w:r>
          </w:p>
        </w:tc>
      </w:tr>
      <w:tr w:rsidR="00971FBF" w:rsidRPr="00E5595B" w14:paraId="69A78F7E" w14:textId="77777777" w:rsidTr="00EB5F0A">
        <w:trPr>
          <w:trHeight w:val="617"/>
        </w:trPr>
        <w:tc>
          <w:tcPr>
            <w:tcW w:w="1573" w:type="dxa"/>
            <w:tcBorders>
              <w:top w:val="single" w:sz="4" w:space="0" w:color="EEECE1" w:themeColor="background2"/>
              <w:left w:val="single" w:sz="24" w:space="0" w:color="F2F2F2" w:themeColor="background1" w:themeShade="F2"/>
              <w:bottom w:val="single" w:sz="4" w:space="0" w:color="EEECE1" w:themeColor="background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B692D9" w14:textId="77777777" w:rsidR="00971FBF" w:rsidRPr="00532ABD" w:rsidRDefault="00971FBF" w:rsidP="00971FBF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auto"/>
                <w:szCs w:val="18"/>
              </w:rPr>
            </w:pPr>
            <w:r w:rsidRPr="00532ABD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>Función</w:t>
            </w:r>
          </w:p>
        </w:tc>
        <w:tc>
          <w:tcPr>
            <w:tcW w:w="3031" w:type="dxa"/>
            <w:tcBorders>
              <w:top w:val="single" w:sz="4" w:space="0" w:color="EEECE1" w:themeColor="background2"/>
              <w:left w:val="nil"/>
              <w:bottom w:val="single" w:sz="4" w:space="0" w:color="EEECE1" w:themeColor="background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2C71BD" w14:textId="77777777" w:rsidR="00971FBF" w:rsidRPr="00E5595B" w:rsidRDefault="00971FBF" w:rsidP="00971FBF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  <w:r>
              <w:rPr>
                <w:rFonts w:ascii="Arial" w:hAnsi="Arial" w:cs="Arial"/>
                <w:color w:val="auto"/>
                <w:szCs w:val="18"/>
              </w:rPr>
              <w:t>Ofertante</w:t>
            </w:r>
          </w:p>
        </w:tc>
        <w:tc>
          <w:tcPr>
            <w:tcW w:w="1573" w:type="dxa"/>
            <w:tcBorders>
              <w:top w:val="single" w:sz="4" w:space="0" w:color="EEECE1" w:themeColor="background2"/>
              <w:left w:val="nil"/>
              <w:bottom w:val="single" w:sz="4" w:space="0" w:color="EEECE1" w:themeColor="background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143082" w14:textId="77777777" w:rsidR="00971FBF" w:rsidRPr="00532ABD" w:rsidRDefault="00971FBF" w:rsidP="00971FBF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auto"/>
                <w:szCs w:val="18"/>
              </w:rPr>
            </w:pPr>
            <w:r w:rsidRPr="00532ABD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>Función</w:t>
            </w:r>
          </w:p>
        </w:tc>
        <w:tc>
          <w:tcPr>
            <w:tcW w:w="2460" w:type="dxa"/>
            <w:tcBorders>
              <w:top w:val="single" w:sz="4" w:space="0" w:color="EEECE1" w:themeColor="background2"/>
              <w:left w:val="nil"/>
              <w:bottom w:val="single" w:sz="4" w:space="0" w:color="EEECE1" w:themeColor="background2"/>
              <w:right w:val="single" w:sz="24" w:space="0" w:color="F2F2F2" w:themeColor="background1" w:themeShade="F2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95C4B2" w14:textId="77777777" w:rsidR="00971FBF" w:rsidRPr="00E5595B" w:rsidRDefault="00971FBF" w:rsidP="00971FBF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  <w:r>
              <w:rPr>
                <w:rFonts w:ascii="Arial" w:hAnsi="Arial" w:cs="Arial"/>
                <w:color w:val="auto"/>
                <w:szCs w:val="18"/>
              </w:rPr>
              <w:t>Ofertado</w:t>
            </w:r>
          </w:p>
        </w:tc>
      </w:tr>
      <w:tr w:rsidR="00971FBF" w:rsidRPr="00E5595B" w14:paraId="029A4529" w14:textId="77777777" w:rsidTr="00303E78">
        <w:trPr>
          <w:trHeight w:val="609"/>
        </w:trPr>
        <w:tc>
          <w:tcPr>
            <w:tcW w:w="1573" w:type="dxa"/>
            <w:tcBorders>
              <w:top w:val="single" w:sz="4" w:space="0" w:color="EEECE1" w:themeColor="background2"/>
              <w:left w:val="single" w:sz="24" w:space="0" w:color="F2F2F2" w:themeColor="background1" w:themeShade="F2"/>
              <w:bottom w:val="single" w:sz="24" w:space="0" w:color="F2F2F2" w:themeColor="background1" w:themeShade="F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38C2C5" w14:textId="77777777" w:rsidR="00971FBF" w:rsidRPr="00532ABD" w:rsidRDefault="00971FBF" w:rsidP="00971FBF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auto"/>
                <w:szCs w:val="18"/>
              </w:rPr>
            </w:pPr>
            <w:r w:rsidRPr="00532ABD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>Fecha</w:t>
            </w:r>
          </w:p>
        </w:tc>
        <w:tc>
          <w:tcPr>
            <w:tcW w:w="3031" w:type="dxa"/>
            <w:tcBorders>
              <w:top w:val="single" w:sz="4" w:space="0" w:color="EEECE1" w:themeColor="background2"/>
              <w:left w:val="nil"/>
              <w:bottom w:val="single" w:sz="24" w:space="0" w:color="F2F2F2" w:themeColor="background1" w:themeShade="F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94D763" w14:textId="77777777" w:rsidR="00971FBF" w:rsidRPr="00E5595B" w:rsidRDefault="00971FBF" w:rsidP="00971FBF">
            <w:pPr>
              <w:spacing w:line="240" w:lineRule="auto"/>
              <w:rPr>
                <w:rFonts w:ascii="Arial" w:hAnsi="Arial" w:cs="Arial"/>
                <w:color w:val="auto"/>
                <w:szCs w:val="18"/>
              </w:rPr>
            </w:pPr>
            <w:r w:rsidRPr="00E5595B">
              <w:rPr>
                <w:rFonts w:cs="Arial"/>
                <w:color w:val="auto"/>
                <w:szCs w:val="18"/>
              </w:rPr>
              <w:t>XX/XX/XXX</w:t>
            </w:r>
          </w:p>
        </w:tc>
        <w:tc>
          <w:tcPr>
            <w:tcW w:w="1573" w:type="dxa"/>
            <w:tcBorders>
              <w:top w:val="single" w:sz="4" w:space="0" w:color="EEECE1" w:themeColor="background2"/>
              <w:left w:val="nil"/>
              <w:bottom w:val="single" w:sz="24" w:space="0" w:color="F2F2F2" w:themeColor="background1" w:themeShade="F2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179FF2" w14:textId="77777777" w:rsidR="00971FBF" w:rsidRPr="00532ABD" w:rsidRDefault="00971FBF" w:rsidP="00971FBF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auto"/>
                <w:szCs w:val="18"/>
              </w:rPr>
            </w:pPr>
            <w:r w:rsidRPr="00532ABD">
              <w:rPr>
                <w:rFonts w:cs="Arial"/>
                <w:b/>
                <w:bCs/>
                <w:color w:val="4A5051" w:themeColor="text1"/>
                <w:kern w:val="24"/>
                <w:szCs w:val="18"/>
              </w:rPr>
              <w:t>Fecha</w:t>
            </w:r>
          </w:p>
        </w:tc>
        <w:tc>
          <w:tcPr>
            <w:tcW w:w="2460" w:type="dxa"/>
            <w:tcBorders>
              <w:top w:val="single" w:sz="4" w:space="0" w:color="EEECE1" w:themeColor="background2"/>
              <w:left w:val="nil"/>
              <w:bottom w:val="single" w:sz="24" w:space="0" w:color="F2F2F2" w:themeColor="background1" w:themeShade="F2"/>
              <w:right w:val="single" w:sz="24" w:space="0" w:color="F2F2F2" w:themeColor="background1" w:themeShade="F2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5FDC7C" w14:textId="77777777" w:rsidR="00971FBF" w:rsidRPr="00E5595B" w:rsidRDefault="00971FBF" w:rsidP="00971FBF">
            <w:pPr>
              <w:spacing w:line="240" w:lineRule="auto"/>
              <w:jc w:val="left"/>
              <w:rPr>
                <w:rFonts w:ascii="Arial" w:hAnsi="Arial" w:cs="Arial"/>
                <w:color w:val="auto"/>
                <w:szCs w:val="18"/>
              </w:rPr>
            </w:pPr>
            <w:r w:rsidRPr="00E5595B">
              <w:rPr>
                <w:rFonts w:cs="Arial"/>
                <w:color w:val="auto"/>
                <w:szCs w:val="18"/>
              </w:rPr>
              <w:t>XX/XX/XXX</w:t>
            </w:r>
          </w:p>
        </w:tc>
      </w:tr>
    </w:tbl>
    <w:p w14:paraId="735BEDA3" w14:textId="77777777" w:rsidR="00B904F1" w:rsidRDefault="00B904F1" w:rsidP="00B904F1">
      <w:pPr>
        <w:rPr>
          <w:szCs w:val="18"/>
        </w:rPr>
      </w:pPr>
    </w:p>
    <w:p w14:paraId="28B88BD1" w14:textId="77777777" w:rsidR="00B904F1" w:rsidRDefault="00B904F1" w:rsidP="00B904F1">
      <w:pPr>
        <w:rPr>
          <w:szCs w:val="18"/>
        </w:rPr>
      </w:pPr>
    </w:p>
    <w:p w14:paraId="4AD8963C" w14:textId="77777777" w:rsidR="00532ABD" w:rsidRDefault="00532ABD">
      <w:pPr>
        <w:spacing w:line="240" w:lineRule="auto"/>
        <w:jc w:val="left"/>
      </w:pPr>
      <w:r>
        <w:br w:type="page"/>
      </w:r>
    </w:p>
    <w:p w14:paraId="7208564F" w14:textId="77777777" w:rsidR="00C73D3D" w:rsidRDefault="00532ABD" w:rsidP="00532ABD">
      <w:pPr>
        <w:pStyle w:val="Ttulo1"/>
      </w:pPr>
      <w:bookmarkStart w:id="20" w:name="_Toc129875624"/>
      <w:r>
        <w:lastRenderedPageBreak/>
        <w:t>Gestión de imágenes</w:t>
      </w:r>
      <w:bookmarkEnd w:id="20"/>
    </w:p>
    <w:p w14:paraId="44E3FEB9" w14:textId="77777777" w:rsidR="00532ABD" w:rsidRDefault="00532ABD" w:rsidP="00532ABD">
      <w:r w:rsidRPr="00532ABD">
        <w:rPr>
          <w:noProof/>
        </w:rPr>
        <w:drawing>
          <wp:anchor distT="0" distB="0" distL="114300" distR="114300" simplePos="0" relativeHeight="251662336" behindDoc="0" locked="0" layoutInCell="1" allowOverlap="1" wp14:anchorId="1B15FBE2" wp14:editId="356CCC91">
            <wp:simplePos x="0" y="0"/>
            <wp:positionH relativeFrom="column">
              <wp:posOffset>429260</wp:posOffset>
            </wp:positionH>
            <wp:positionV relativeFrom="paragraph">
              <wp:posOffset>848995</wp:posOffset>
            </wp:positionV>
            <wp:extent cx="4389120" cy="2926080"/>
            <wp:effectExtent l="152400" t="152400" r="354330" b="36957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Es utilizado por diseñadores gráficos, programadores e impresoras con el fin de ocupar los espacios de una página web, un producto publicitario o de producción editorial y el texto final aún no está listo.</w:t>
      </w:r>
    </w:p>
    <w:p w14:paraId="79AFD9F1" w14:textId="77777777" w:rsidR="00532ABD" w:rsidRDefault="00532ABD" w:rsidP="007F1FE7">
      <w:pPr>
        <w:jc w:val="left"/>
      </w:pPr>
      <w:r w:rsidRPr="00532ABD">
        <w:rPr>
          <w:noProof/>
        </w:rPr>
        <w:drawing>
          <wp:anchor distT="0" distB="0" distL="114300" distR="114300" simplePos="0" relativeHeight="251665408" behindDoc="1" locked="0" layoutInCell="1" allowOverlap="1" wp14:anchorId="29F0AABF" wp14:editId="10D33396">
            <wp:simplePos x="0" y="0"/>
            <wp:positionH relativeFrom="margin">
              <wp:posOffset>53435</wp:posOffset>
            </wp:positionH>
            <wp:positionV relativeFrom="paragraph">
              <wp:posOffset>3634674</wp:posOffset>
            </wp:positionV>
            <wp:extent cx="1794168" cy="2691252"/>
            <wp:effectExtent l="0" t="0" r="0" b="0"/>
            <wp:wrapSquare wrapText="bothSides"/>
            <wp:docPr id="280" name="Imagen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n 2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168" cy="2691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Es utilizado por diseñadores gráficos, programadores e impresoras con el fin de ocupar los espacios de una página web, un producto publicitario o de producción editorial y el texto final aún no está listo.</w:t>
      </w:r>
    </w:p>
    <w:p w14:paraId="6A48F17A" w14:textId="77777777" w:rsidR="00532ABD" w:rsidRDefault="00532ABD" w:rsidP="00532ABD"/>
    <w:p w14:paraId="0B64CA23" w14:textId="77777777" w:rsidR="00532ABD" w:rsidRPr="00532ABD" w:rsidRDefault="00532ABD" w:rsidP="007F1FE7">
      <w:pPr>
        <w:pStyle w:val="CitaLKS"/>
        <w:jc w:val="center"/>
      </w:pPr>
      <w:r w:rsidRPr="00532ABD">
        <w:t>“No obstante, este es un estilo de cita para incluir en cualquier parte del document</w:t>
      </w:r>
      <w:r w:rsidR="007F1FE7">
        <w:t>o</w:t>
      </w:r>
      <w:r w:rsidRPr="00532ABD">
        <w:t>”</w:t>
      </w:r>
      <w:r w:rsidR="007F1FE7">
        <w:br/>
      </w:r>
    </w:p>
    <w:p w14:paraId="34AB5B03" w14:textId="77777777" w:rsidR="00C73D3D" w:rsidRDefault="007F1FE7" w:rsidP="00C73D3D">
      <w:r>
        <w:t xml:space="preserve">Para una más de acuerdo con el resultado final resultado, los diseñadores gráficos, o los tipógrafos informan el texto de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con respecto a dos aspectos fundamentales, a saber, la legibilidad y los requisitos editoriales.</w:t>
      </w:r>
    </w:p>
    <w:p w14:paraId="2CCF41B5" w14:textId="77777777" w:rsidR="00C73D3D" w:rsidRDefault="00701E2C" w:rsidP="00701E2C">
      <w:pPr>
        <w:pStyle w:val="Ttulo1"/>
      </w:pPr>
      <w:bookmarkStart w:id="21" w:name="_Toc129875625"/>
      <w:r>
        <w:lastRenderedPageBreak/>
        <w:t>Bloques de texto y columnas</w:t>
      </w:r>
      <w:bookmarkEnd w:id="21"/>
    </w:p>
    <w:p w14:paraId="26187866" w14:textId="77777777" w:rsidR="00701E2C" w:rsidRDefault="00701E2C">
      <w:pPr>
        <w:spacing w:line="240" w:lineRule="auto"/>
        <w:jc w:val="left"/>
      </w:pPr>
      <w:r>
        <w:t>Es utilizado por diseñadores gráficos, programadores e impresoras con el fin de ocupar los espacios de una página web, un producto publicitario o de producción editorial y el texto final aún no está listo.</w:t>
      </w:r>
    </w:p>
    <w:p w14:paraId="13CFAB03" w14:textId="77777777" w:rsidR="00701E2C" w:rsidRDefault="00701E2C">
      <w:pPr>
        <w:spacing w:line="240" w:lineRule="auto"/>
        <w:jc w:val="left"/>
      </w:pPr>
      <w:r>
        <w:t>Es utilizado por diseñadores gráficos, programadores e impresoras con el fin de ocupar los espacios de una página web, un producto publicitario o de producción editorial y el texto final aún no está listo.</w:t>
      </w:r>
    </w:p>
    <w:p w14:paraId="20E05048" w14:textId="77777777" w:rsidR="00701E2C" w:rsidRDefault="00E63519" w:rsidP="005E1069">
      <w:pPr>
        <w:pStyle w:val="Destacado"/>
      </w:pPr>
      <w:r>
        <w:t>Este es un texto destacado</w:t>
      </w:r>
    </w:p>
    <w:p w14:paraId="5874AADA" w14:textId="77777777" w:rsidR="00701E2C" w:rsidRDefault="00701E2C">
      <w:pPr>
        <w:spacing w:line="240" w:lineRule="auto"/>
        <w:jc w:val="left"/>
        <w:sectPr w:rsidR="00701E2C" w:rsidSect="00007FAD">
          <w:headerReference w:type="even" r:id="rId20"/>
          <w:headerReference w:type="default" r:id="rId21"/>
          <w:headerReference w:type="first" r:id="rId22"/>
          <w:footerReference w:type="first" r:id="rId23"/>
          <w:pgSz w:w="11900" w:h="16820"/>
          <w:pgMar w:top="2410" w:right="1977" w:bottom="1701" w:left="1701" w:header="284" w:footer="188" w:gutter="0"/>
          <w:cols w:space="720"/>
          <w:docGrid w:linePitch="360"/>
        </w:sectPr>
      </w:pPr>
    </w:p>
    <w:p w14:paraId="0ECB5F17" w14:textId="77777777" w:rsidR="00E63519" w:rsidRDefault="00701E2C" w:rsidP="005E1069">
      <w:pPr>
        <w:pBdr>
          <w:left w:val="single" w:sz="24" w:space="4" w:color="F2F2F2" w:themeColor="background1" w:themeShade="F2"/>
        </w:pBdr>
        <w:spacing w:line="240" w:lineRule="auto"/>
        <w:jc w:val="left"/>
      </w:pPr>
      <w:r>
        <w:t>Es utilizado por diseñadores gráficos, programadores e impresoras con el fin de ocupar los espacios de una página web, un producto publicitario o de producción editorial y el texto final aún no está listo.</w:t>
      </w:r>
      <w:r w:rsidRPr="00701E2C">
        <w:t xml:space="preserve"> </w:t>
      </w:r>
      <w:r>
        <w:t>Es utilizado por diseñadores gráficos, programadores e impresoras con el fin de ocupar los espacios de una página web.</w:t>
      </w:r>
    </w:p>
    <w:p w14:paraId="2B0BAC6E" w14:textId="77777777" w:rsidR="000C75A1" w:rsidRDefault="00E63519" w:rsidP="005E1069">
      <w:pPr>
        <w:pStyle w:val="Destacado"/>
      </w:pPr>
      <w:r>
        <w:t>Otro texto destacado</w:t>
      </w:r>
    </w:p>
    <w:p w14:paraId="79E2BED7" w14:textId="77777777" w:rsidR="00E63519" w:rsidRDefault="00E63519" w:rsidP="005E1069">
      <w:pPr>
        <w:pStyle w:val="TDC1"/>
      </w:pPr>
      <w:r w:rsidRPr="00E63519">
        <w:rPr>
          <w:b w:val="0"/>
          <w:bCs/>
          <w:color w:val="F36C21"/>
        </w:rPr>
        <mc:AlternateContent>
          <mc:Choice Requires="wps">
            <w:drawing>
              <wp:inline distT="0" distB="0" distL="0" distR="0" wp14:anchorId="116EBEF0" wp14:editId="609FAE90">
                <wp:extent cx="5196840" cy="731520"/>
                <wp:effectExtent l="0" t="0" r="3810" b="0"/>
                <wp:docPr id="3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6840" cy="731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456D2" w14:textId="77777777" w:rsidR="00E63519" w:rsidRPr="00E63519" w:rsidRDefault="000C75A1" w:rsidP="000C75A1">
                            <w:pPr>
                              <w:pStyle w:val="Frasedestacada"/>
                              <w:rPr>
                                <w:rStyle w:val="FrasedestacadaCar"/>
                                <w:b/>
                                <w:bCs/>
                              </w:rPr>
                            </w:pPr>
                            <w:r>
                              <w:t xml:space="preserve">Frase destacada para enfatizar una </w:t>
                            </w:r>
                            <w:r w:rsidRPr="000C75A1">
                              <w:t>idea</w:t>
                            </w:r>
                            <w:r>
                              <w:t xml:space="preserve"> que se menciona en los párrafos colindantes.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6EBEF0" id="Cuadro de texto 2" o:spid="_x0000_s1029" type="#_x0000_t202" style="width:409.2pt;height:5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" fillcolor="#f2f2f2 [3052]" stroked="f">
                <v:textbox>
                  <w:txbxContent>
                    <w:p w14:paraId="139456D2" w14:textId="77777777" w:rsidR="00E63519" w:rsidRPr="00E63519" w:rsidRDefault="000C75A1" w:rsidP="000C75A1">
                      <w:pPr>
                        <w:pStyle w:val="Frasedestacada"/>
                        <w:rPr>
                          <w:rStyle w:val="FrasedestacadaCar"/>
                          <w:b/>
                          <w:bCs/>
                        </w:rPr>
                      </w:pPr>
                      <w:r>
                        <w:t xml:space="preserve">Frase destacada para enfatizar una </w:t>
                      </w:r>
                      <w:r w:rsidRPr="000C75A1">
                        <w:t>idea</w:t>
                      </w:r>
                      <w:r>
                        <w:t xml:space="preserve"> que se menciona en los párrafos colindantes.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C037DE" w14:textId="77777777" w:rsidR="00E63519" w:rsidRDefault="00E63519" w:rsidP="005E1069">
      <w:pPr>
        <w:pStyle w:val="Destacado"/>
      </w:pPr>
      <w:r>
        <w:t>Este es un texto en columnas</w:t>
      </w:r>
    </w:p>
    <w:p w14:paraId="0B2BF992" w14:textId="77777777" w:rsidR="00E63519" w:rsidRDefault="00E63519" w:rsidP="00E63519">
      <w:pPr>
        <w:spacing w:line="240" w:lineRule="auto"/>
        <w:jc w:val="left"/>
        <w:sectPr w:rsidR="00E63519" w:rsidSect="00701E2C">
          <w:type w:val="continuous"/>
          <w:pgSz w:w="11900" w:h="16820"/>
          <w:pgMar w:top="2410" w:right="1977" w:bottom="1701" w:left="1701" w:header="284" w:footer="188" w:gutter="0"/>
          <w:cols w:space="720"/>
          <w:docGrid w:linePitch="360"/>
        </w:sectPr>
      </w:pPr>
    </w:p>
    <w:p w14:paraId="3112192D" w14:textId="77777777" w:rsidR="00E63519" w:rsidRDefault="00E63519" w:rsidP="005E1069">
      <w:pPr>
        <w:pBdr>
          <w:bar w:val="single" w:sz="12" w:color="F36C21"/>
        </w:pBdr>
        <w:spacing w:line="240" w:lineRule="auto"/>
        <w:jc w:val="left"/>
        <w:sectPr w:rsidR="00E63519" w:rsidSect="00E63519">
          <w:type w:val="continuous"/>
          <w:pgSz w:w="11900" w:h="16820"/>
          <w:pgMar w:top="2410" w:right="1977" w:bottom="1701" w:left="1701" w:header="284" w:footer="188" w:gutter="0"/>
          <w:cols w:num="2" w:space="720"/>
          <w:docGrid w:linePitch="360"/>
        </w:sectPr>
      </w:pPr>
      <w:r>
        <w:t xml:space="preserve">Es utilizado por diseñadores gráficos, programadores e impresoras con el fin de ocupar los espacios de una página web, un producto publicitario o de producción editorial y el texto final aún no está listo. </w:t>
      </w:r>
      <w:r>
        <w:t>Es utilizado por diseñadores gráficos, programadores e impresoras con el fin de ocupar los espacios de una página web, un producto publicitario o de producción editorial y el texto final aún no está listo.</w:t>
      </w:r>
    </w:p>
    <w:p w14:paraId="1E5CA399" w14:textId="77777777" w:rsidR="00E63519" w:rsidRDefault="00E63519" w:rsidP="00E63519">
      <w:pPr>
        <w:spacing w:line="240" w:lineRule="auto"/>
        <w:jc w:val="left"/>
      </w:pPr>
    </w:p>
    <w:p w14:paraId="62FCECA9" w14:textId="77777777" w:rsidR="000C75A1" w:rsidRDefault="000C75A1" w:rsidP="000C75A1">
      <w:pPr>
        <w:pStyle w:val="TDC1"/>
      </w:pPr>
      <w:r>
        <w:t>Negritas</w:t>
      </w:r>
    </w:p>
    <w:p w14:paraId="1C10058F" w14:textId="77777777" w:rsidR="000C75A1" w:rsidRDefault="000C75A1">
      <w:pPr>
        <w:spacing w:line="240" w:lineRule="auto"/>
        <w:jc w:val="left"/>
      </w:pPr>
      <w:r>
        <w:t xml:space="preserve">Es utilizado por diseñadores </w:t>
      </w:r>
      <w:r w:rsidRPr="000C75A1">
        <w:rPr>
          <w:b/>
          <w:bCs/>
        </w:rPr>
        <w:t>gráficos</w:t>
      </w:r>
      <w:r>
        <w:t xml:space="preserve">, programadores e impresoras con el fin de ocupar los espacios de una página web, un producto publicitario o de </w:t>
      </w:r>
      <w:r w:rsidRPr="000C75A1">
        <w:rPr>
          <w:rStyle w:val="Negrita2Car"/>
          <w:shd w:val="clear" w:color="auto" w:fill="F2F2F2" w:themeFill="background1" w:themeFillShade="F2"/>
        </w:rPr>
        <w:t>producción editorial</w:t>
      </w:r>
      <w:r>
        <w:t xml:space="preserve"> y el texto final aún no está listo.</w:t>
      </w:r>
      <w:r w:rsidR="00701E2C">
        <w:br w:type="page"/>
      </w:r>
    </w:p>
    <w:p w14:paraId="2DB20396" w14:textId="77777777" w:rsidR="00701E2C" w:rsidRDefault="0048178F">
      <w:pPr>
        <w:spacing w:line="240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68F8BF0C" wp14:editId="29C62F6A">
            <wp:simplePos x="0" y="0"/>
            <wp:positionH relativeFrom="page">
              <wp:posOffset>-161</wp:posOffset>
            </wp:positionH>
            <wp:positionV relativeFrom="page">
              <wp:posOffset>0</wp:posOffset>
            </wp:positionV>
            <wp:extent cx="7543487" cy="10674985"/>
            <wp:effectExtent l="0" t="0" r="635" b="0"/>
            <wp:wrapNone/>
            <wp:docPr id="286" name="Imagen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n 28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487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053A8" w14:textId="77777777" w:rsidR="000C75A1" w:rsidRDefault="000C75A1">
      <w:pPr>
        <w:spacing w:line="240" w:lineRule="auto"/>
        <w:jc w:val="left"/>
      </w:pPr>
    </w:p>
    <w:tbl>
      <w:tblPr>
        <w:tblStyle w:val="Tablaconcuadrcula"/>
        <w:tblpPr w:leftFromText="141" w:rightFromText="141" w:vertAnchor="text" w:horzAnchor="margin" w:tblpY="468"/>
        <w:tblW w:w="9322" w:type="dxa"/>
        <w:tblBorders>
          <w:top w:val="none" w:sz="0" w:space="0" w:color="auto"/>
          <w:left w:val="single" w:sz="12" w:space="0" w:color="D56C2C" w:themeColor="accent1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7"/>
        <w:gridCol w:w="3107"/>
        <w:gridCol w:w="3108"/>
      </w:tblGrid>
      <w:tr w:rsidR="0048178F" w:rsidRPr="00E64860" w14:paraId="6ED5237B" w14:textId="77777777" w:rsidTr="0048178F">
        <w:tc>
          <w:tcPr>
            <w:tcW w:w="3107" w:type="dxa"/>
            <w:tcBorders>
              <w:bottom w:val="nil"/>
              <w:right w:val="single" w:sz="12" w:space="0" w:color="D56C2C" w:themeColor="accent1"/>
            </w:tcBorders>
          </w:tcPr>
          <w:p w14:paraId="3BD6166B" w14:textId="77777777" w:rsidR="0048178F" w:rsidRPr="007202DC" w:rsidRDefault="0048178F" w:rsidP="0048178F">
            <w:pPr>
              <w:spacing w:line="240" w:lineRule="auto"/>
              <w:rPr>
                <w:b/>
                <w:sz w:val="16"/>
                <w:lang w:val="it-IT"/>
              </w:rPr>
            </w:pPr>
            <w:r w:rsidRPr="00E64860">
              <w:rPr>
                <w:b/>
                <w:sz w:val="16"/>
                <w:lang w:val="ca-ES"/>
              </w:rPr>
              <w:t>SEDE SOCIAL</w:t>
            </w:r>
          </w:p>
          <w:p w14:paraId="1F26DE2A" w14:textId="77777777" w:rsidR="0048178F" w:rsidRPr="007202DC" w:rsidRDefault="0048178F" w:rsidP="0048178F">
            <w:pPr>
              <w:spacing w:line="240" w:lineRule="auto"/>
              <w:rPr>
                <w:sz w:val="14"/>
                <w:lang w:val="it-IT"/>
              </w:rPr>
            </w:pPr>
            <w:r w:rsidRPr="00E64860">
              <w:rPr>
                <w:sz w:val="14"/>
                <w:lang w:val="ca-ES"/>
              </w:rPr>
              <w:t>GOIRU, 7</w:t>
            </w:r>
          </w:p>
          <w:p w14:paraId="3125BC30" w14:textId="77777777" w:rsidR="0048178F" w:rsidRPr="007202DC" w:rsidRDefault="0048178F" w:rsidP="0048178F">
            <w:pPr>
              <w:spacing w:line="240" w:lineRule="auto"/>
              <w:rPr>
                <w:sz w:val="14"/>
                <w:lang w:val="it-IT"/>
              </w:rPr>
            </w:pPr>
            <w:r w:rsidRPr="00E64860">
              <w:rPr>
                <w:sz w:val="14"/>
                <w:lang w:val="ca-ES"/>
              </w:rPr>
              <w:t>20500 ARRASATE-MONDRAGÓN</w:t>
            </w:r>
          </w:p>
          <w:p w14:paraId="0FB1497E" w14:textId="77777777" w:rsidR="0048178F" w:rsidRPr="007202DC" w:rsidRDefault="0048178F" w:rsidP="0048178F">
            <w:pPr>
              <w:tabs>
                <w:tab w:val="right" w:pos="2495"/>
              </w:tabs>
              <w:spacing w:line="240" w:lineRule="auto"/>
              <w:rPr>
                <w:sz w:val="16"/>
                <w:lang w:val="it-IT"/>
              </w:rPr>
            </w:pPr>
            <w:r w:rsidRPr="00E64860">
              <w:rPr>
                <w:sz w:val="14"/>
                <w:lang w:val="ca-ES"/>
              </w:rPr>
              <w:t>TEL. +34 902 540 990</w:t>
            </w:r>
          </w:p>
          <w:p w14:paraId="1F5D2843" w14:textId="77777777" w:rsidR="0048178F" w:rsidRPr="007202DC" w:rsidRDefault="0048178F" w:rsidP="0048178F">
            <w:pPr>
              <w:spacing w:line="240" w:lineRule="auto"/>
              <w:rPr>
                <w:sz w:val="16"/>
                <w:lang w:val="it-IT"/>
              </w:rPr>
            </w:pPr>
          </w:p>
        </w:tc>
        <w:tc>
          <w:tcPr>
            <w:tcW w:w="3107" w:type="dxa"/>
            <w:tcBorders>
              <w:left w:val="single" w:sz="12" w:space="0" w:color="D56C2C" w:themeColor="accent1"/>
              <w:bottom w:val="nil"/>
              <w:right w:val="single" w:sz="12" w:space="0" w:color="D56C2C" w:themeColor="accent1"/>
            </w:tcBorders>
          </w:tcPr>
          <w:p w14:paraId="53DE62BD" w14:textId="77777777" w:rsidR="0048178F" w:rsidRPr="00E64860" w:rsidRDefault="0048178F" w:rsidP="0048178F">
            <w:pPr>
              <w:spacing w:line="240" w:lineRule="auto"/>
              <w:rPr>
                <w:b/>
                <w:sz w:val="16"/>
              </w:rPr>
            </w:pPr>
            <w:r w:rsidRPr="00E64860">
              <w:rPr>
                <w:b/>
                <w:sz w:val="16"/>
                <w:lang w:val="ca-ES"/>
              </w:rPr>
              <w:t>DONOSTIA-SAN SEBASTIÁN</w:t>
            </w:r>
          </w:p>
          <w:p w14:paraId="157EC2AE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PARQUE EMPRESARIAL ZUATZU</w:t>
            </w:r>
          </w:p>
          <w:p w14:paraId="3AFF54C5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Edificio</w:t>
            </w:r>
            <w:r>
              <w:rPr>
                <w:sz w:val="14"/>
                <w:lang w:val="ca-ES"/>
              </w:rPr>
              <w:t xml:space="preserve"> </w:t>
            </w:r>
            <w:r w:rsidRPr="00E64860">
              <w:rPr>
                <w:sz w:val="14"/>
                <w:lang w:val="ca-ES"/>
              </w:rPr>
              <w:t>URUMEA-</w:t>
            </w:r>
            <w:r>
              <w:rPr>
                <w:sz w:val="14"/>
                <w:lang w:val="ca-ES"/>
              </w:rPr>
              <w:t xml:space="preserve"> Planta 1 </w:t>
            </w:r>
            <w:r w:rsidRPr="00E64860">
              <w:rPr>
                <w:sz w:val="14"/>
                <w:lang w:val="ca-ES"/>
              </w:rPr>
              <w:t xml:space="preserve">- </w:t>
            </w:r>
            <w:r>
              <w:rPr>
                <w:sz w:val="14"/>
                <w:lang w:val="ca-ES"/>
              </w:rPr>
              <w:t>Local</w:t>
            </w:r>
            <w:r w:rsidRPr="00E64860">
              <w:rPr>
                <w:sz w:val="14"/>
                <w:lang w:val="ca-ES"/>
              </w:rPr>
              <w:t xml:space="preserve"> 1</w:t>
            </w:r>
          </w:p>
          <w:p w14:paraId="7063CEF3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>
              <w:rPr>
                <w:sz w:val="14"/>
                <w:lang w:val="ca-ES"/>
              </w:rPr>
              <w:t>Zubiberri Bidea</w:t>
            </w:r>
            <w:r w:rsidRPr="00E64860">
              <w:rPr>
                <w:sz w:val="14"/>
                <w:lang w:val="ca-ES"/>
              </w:rPr>
              <w:t>, 31</w:t>
            </w:r>
          </w:p>
          <w:p w14:paraId="400721C2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20018 DONOSTIA-SAN SEBASTIÁN</w:t>
            </w:r>
          </w:p>
          <w:p w14:paraId="6CA6F574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TEL. +34 902 540 990</w:t>
            </w:r>
          </w:p>
          <w:p w14:paraId="5C234525" w14:textId="77777777" w:rsidR="0048178F" w:rsidRPr="00E64860" w:rsidRDefault="0048178F" w:rsidP="0048178F">
            <w:pPr>
              <w:spacing w:line="240" w:lineRule="auto"/>
              <w:rPr>
                <w:sz w:val="16"/>
              </w:rPr>
            </w:pPr>
          </w:p>
        </w:tc>
        <w:tc>
          <w:tcPr>
            <w:tcW w:w="3108" w:type="dxa"/>
            <w:tcBorders>
              <w:left w:val="single" w:sz="12" w:space="0" w:color="D56C2C" w:themeColor="accent1"/>
              <w:bottom w:val="nil"/>
            </w:tcBorders>
          </w:tcPr>
          <w:p w14:paraId="50208CC2" w14:textId="77777777" w:rsidR="0048178F" w:rsidRPr="007202DC" w:rsidRDefault="0048178F" w:rsidP="0048178F">
            <w:pPr>
              <w:spacing w:line="240" w:lineRule="auto"/>
              <w:rPr>
                <w:b/>
                <w:sz w:val="16"/>
                <w:lang w:val="pt-PT"/>
              </w:rPr>
            </w:pPr>
            <w:r w:rsidRPr="007202DC">
              <w:rPr>
                <w:b/>
                <w:sz w:val="16"/>
                <w:lang w:val="pt-PT"/>
              </w:rPr>
              <w:t>ZAMUDIO</w:t>
            </w:r>
          </w:p>
          <w:p w14:paraId="0BC4D309" w14:textId="77777777" w:rsidR="0048178F" w:rsidRPr="007202DC" w:rsidRDefault="0048178F" w:rsidP="0048178F">
            <w:pPr>
              <w:spacing w:line="240" w:lineRule="auto"/>
              <w:rPr>
                <w:sz w:val="14"/>
                <w:lang w:val="pt-PT"/>
              </w:rPr>
            </w:pPr>
            <w:r w:rsidRPr="00E64860">
              <w:rPr>
                <w:sz w:val="14"/>
                <w:lang w:val="ca-ES"/>
              </w:rPr>
              <w:t xml:space="preserve">PARQUE TECNOLÓGICO </w:t>
            </w:r>
            <w:r>
              <w:rPr>
                <w:sz w:val="14"/>
                <w:lang w:val="ca-ES"/>
              </w:rPr>
              <w:t xml:space="preserve">DE </w:t>
            </w:r>
            <w:r w:rsidRPr="00E64860">
              <w:rPr>
                <w:sz w:val="14"/>
                <w:lang w:val="ca-ES"/>
              </w:rPr>
              <w:t>ZAMUDIO</w:t>
            </w:r>
          </w:p>
          <w:p w14:paraId="18E0AA9B" w14:textId="77777777" w:rsidR="0048178F" w:rsidRPr="007202DC" w:rsidRDefault="0048178F" w:rsidP="0048178F">
            <w:pPr>
              <w:spacing w:line="240" w:lineRule="auto"/>
              <w:rPr>
                <w:sz w:val="14"/>
                <w:lang w:val="pt-PT"/>
              </w:rPr>
            </w:pPr>
            <w:proofErr w:type="spellStart"/>
            <w:r w:rsidRPr="00E64860">
              <w:rPr>
                <w:sz w:val="14"/>
                <w:lang w:val="ca-ES"/>
              </w:rPr>
              <w:t>Edificio</w:t>
            </w:r>
            <w:proofErr w:type="spellEnd"/>
            <w:r w:rsidRPr="00E64860">
              <w:rPr>
                <w:sz w:val="14"/>
                <w:lang w:val="ca-ES"/>
              </w:rPr>
              <w:t xml:space="preserve"> 207-A, Bajo</w:t>
            </w:r>
          </w:p>
          <w:p w14:paraId="7DFDC7D5" w14:textId="77777777" w:rsidR="0048178F" w:rsidRPr="007202DC" w:rsidRDefault="0048178F" w:rsidP="0048178F">
            <w:pPr>
              <w:spacing w:line="240" w:lineRule="auto"/>
              <w:rPr>
                <w:sz w:val="14"/>
                <w:lang w:val="pt-PT"/>
              </w:rPr>
            </w:pPr>
            <w:r w:rsidRPr="00E64860">
              <w:rPr>
                <w:sz w:val="14"/>
                <w:lang w:val="ca-ES"/>
              </w:rPr>
              <w:t xml:space="preserve">48170 </w:t>
            </w:r>
            <w:r>
              <w:rPr>
                <w:sz w:val="14"/>
                <w:lang w:val="ca-ES"/>
              </w:rPr>
              <w:t>ZAMUDIO</w:t>
            </w:r>
          </w:p>
          <w:p w14:paraId="0BE83A2E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Tel. +34 902 540 990</w:t>
            </w:r>
          </w:p>
          <w:p w14:paraId="670CBDAA" w14:textId="77777777" w:rsidR="0048178F" w:rsidRPr="00E64860" w:rsidRDefault="0048178F" w:rsidP="0048178F">
            <w:pPr>
              <w:spacing w:line="240" w:lineRule="auto"/>
              <w:rPr>
                <w:sz w:val="16"/>
              </w:rPr>
            </w:pPr>
          </w:p>
        </w:tc>
      </w:tr>
      <w:tr w:rsidR="0048178F" w:rsidRPr="00E64860" w14:paraId="63D33802" w14:textId="77777777" w:rsidTr="0048178F">
        <w:trPr>
          <w:trHeight w:val="338"/>
        </w:trPr>
        <w:tc>
          <w:tcPr>
            <w:tcW w:w="3107" w:type="dxa"/>
            <w:tcBorders>
              <w:left w:val="nil"/>
            </w:tcBorders>
          </w:tcPr>
          <w:p w14:paraId="01BF2823" w14:textId="77777777" w:rsidR="0048178F" w:rsidRPr="00E64860" w:rsidRDefault="0048178F" w:rsidP="0048178F">
            <w:pPr>
              <w:spacing w:line="240" w:lineRule="auto"/>
              <w:rPr>
                <w:sz w:val="16"/>
              </w:rPr>
            </w:pPr>
          </w:p>
        </w:tc>
        <w:tc>
          <w:tcPr>
            <w:tcW w:w="3107" w:type="dxa"/>
            <w:tcBorders>
              <w:bottom w:val="nil"/>
            </w:tcBorders>
          </w:tcPr>
          <w:p w14:paraId="1D738356" w14:textId="77777777" w:rsidR="0048178F" w:rsidRPr="00E64860" w:rsidRDefault="0048178F" w:rsidP="0048178F">
            <w:pPr>
              <w:spacing w:line="240" w:lineRule="auto"/>
              <w:rPr>
                <w:sz w:val="16"/>
              </w:rPr>
            </w:pPr>
          </w:p>
        </w:tc>
        <w:tc>
          <w:tcPr>
            <w:tcW w:w="3108" w:type="dxa"/>
            <w:tcBorders>
              <w:bottom w:val="nil"/>
            </w:tcBorders>
          </w:tcPr>
          <w:p w14:paraId="73822BB2" w14:textId="77777777" w:rsidR="0048178F" w:rsidRPr="00E64860" w:rsidRDefault="0048178F" w:rsidP="0048178F">
            <w:pPr>
              <w:spacing w:line="240" w:lineRule="auto"/>
              <w:rPr>
                <w:sz w:val="16"/>
              </w:rPr>
            </w:pPr>
          </w:p>
        </w:tc>
      </w:tr>
      <w:tr w:rsidR="0048178F" w:rsidRPr="00E64860" w14:paraId="525AE6C9" w14:textId="77777777" w:rsidTr="0048178F">
        <w:tc>
          <w:tcPr>
            <w:tcW w:w="3107" w:type="dxa"/>
            <w:tcBorders>
              <w:bottom w:val="nil"/>
              <w:right w:val="single" w:sz="12" w:space="0" w:color="D56C2C" w:themeColor="accent1"/>
            </w:tcBorders>
          </w:tcPr>
          <w:p w14:paraId="391897BE" w14:textId="77777777" w:rsidR="0048178F" w:rsidRPr="00E64860" w:rsidRDefault="0048178F" w:rsidP="0048178F">
            <w:pPr>
              <w:spacing w:line="240" w:lineRule="auto"/>
              <w:rPr>
                <w:b/>
                <w:sz w:val="16"/>
              </w:rPr>
            </w:pPr>
            <w:r>
              <w:rPr>
                <w:b/>
                <w:sz w:val="16"/>
                <w:lang w:val="ca-ES"/>
              </w:rPr>
              <w:t>BILBAO</w:t>
            </w:r>
          </w:p>
          <w:p w14:paraId="7F8226E4" w14:textId="77777777" w:rsidR="00AB7919" w:rsidRDefault="0048178F" w:rsidP="0048178F">
            <w:pPr>
              <w:spacing w:line="240" w:lineRule="auto"/>
              <w:rPr>
                <w:sz w:val="14"/>
                <w:lang w:val="ca-ES"/>
              </w:rPr>
            </w:pPr>
            <w:r>
              <w:rPr>
                <w:sz w:val="14"/>
              </w:rPr>
              <w:t>MÁXIMO AGUIRRE</w:t>
            </w:r>
            <w:r w:rsidR="00AB7919">
              <w:rPr>
                <w:sz w:val="14"/>
              </w:rPr>
              <w:t>,</w:t>
            </w:r>
            <w:r w:rsidRPr="00E64860">
              <w:rPr>
                <w:sz w:val="14"/>
                <w:lang w:val="ca-ES"/>
              </w:rPr>
              <w:t xml:space="preserve"> </w:t>
            </w:r>
            <w:r>
              <w:rPr>
                <w:sz w:val="14"/>
                <w:lang w:val="ca-ES"/>
              </w:rPr>
              <w:t xml:space="preserve">18 BIS </w:t>
            </w:r>
          </w:p>
          <w:p w14:paraId="3F1AF4FC" w14:textId="77777777" w:rsidR="00AB7919" w:rsidRPr="00E64860" w:rsidRDefault="0048178F" w:rsidP="00AB7919">
            <w:pPr>
              <w:spacing w:line="240" w:lineRule="auto"/>
              <w:rPr>
                <w:sz w:val="14"/>
              </w:rPr>
            </w:pPr>
            <w:r>
              <w:rPr>
                <w:sz w:val="14"/>
                <w:lang w:val="ca-ES"/>
              </w:rPr>
              <w:t>6</w:t>
            </w:r>
            <w:r w:rsidRPr="00E64860">
              <w:rPr>
                <w:sz w:val="14"/>
                <w:lang w:val="ca-ES"/>
              </w:rPr>
              <w:t xml:space="preserve">ª </w:t>
            </w:r>
            <w:r>
              <w:rPr>
                <w:sz w:val="14"/>
                <w:lang w:val="ca-ES"/>
              </w:rPr>
              <w:t>Planta</w:t>
            </w:r>
            <w:r w:rsidR="00AB7919">
              <w:rPr>
                <w:sz w:val="14"/>
                <w:lang w:val="ca-ES"/>
              </w:rPr>
              <w:t xml:space="preserve">, </w:t>
            </w:r>
            <w:proofErr w:type="spellStart"/>
            <w:r w:rsidR="00AB7919">
              <w:rPr>
                <w:sz w:val="14"/>
                <w:lang w:val="ca-ES"/>
              </w:rPr>
              <w:t>Departamento</w:t>
            </w:r>
            <w:proofErr w:type="spellEnd"/>
            <w:r w:rsidR="00AB7919">
              <w:rPr>
                <w:sz w:val="14"/>
                <w:lang w:val="ca-ES"/>
              </w:rPr>
              <w:t xml:space="preserve"> 8</w:t>
            </w:r>
          </w:p>
          <w:p w14:paraId="083540A4" w14:textId="77777777" w:rsidR="00AB7919" w:rsidRPr="00E64860" w:rsidRDefault="00AB7919" w:rsidP="00AB7919">
            <w:pPr>
              <w:spacing w:line="240" w:lineRule="auto"/>
              <w:rPr>
                <w:sz w:val="14"/>
              </w:rPr>
            </w:pPr>
            <w:r>
              <w:rPr>
                <w:sz w:val="14"/>
                <w:lang w:val="ca-ES"/>
              </w:rPr>
              <w:t>48011 BILBAO</w:t>
            </w:r>
          </w:p>
          <w:p w14:paraId="7DFD85ED" w14:textId="77777777" w:rsidR="0048178F" w:rsidRPr="00AB7919" w:rsidRDefault="00AB7919" w:rsidP="00AB7919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 xml:space="preserve">TEL. +34 </w:t>
            </w:r>
            <w:r w:rsidRPr="00AF0B14">
              <w:rPr>
                <w:sz w:val="14"/>
                <w:lang w:val="ca-ES"/>
              </w:rPr>
              <w:t>946 42 90 70</w:t>
            </w:r>
          </w:p>
        </w:tc>
        <w:tc>
          <w:tcPr>
            <w:tcW w:w="3107" w:type="dxa"/>
            <w:tcBorders>
              <w:left w:val="single" w:sz="12" w:space="0" w:color="D56C2C" w:themeColor="accent1"/>
              <w:bottom w:val="nil"/>
              <w:right w:val="single" w:sz="12" w:space="0" w:color="D56C2C" w:themeColor="accent1"/>
            </w:tcBorders>
          </w:tcPr>
          <w:p w14:paraId="0207D7B4" w14:textId="77777777" w:rsidR="0048178F" w:rsidRPr="007202DC" w:rsidRDefault="0048178F" w:rsidP="0048178F">
            <w:pPr>
              <w:spacing w:line="240" w:lineRule="auto"/>
              <w:rPr>
                <w:b/>
                <w:sz w:val="16"/>
                <w:lang w:val="pt-PT"/>
              </w:rPr>
            </w:pPr>
            <w:r w:rsidRPr="00E64860">
              <w:rPr>
                <w:b/>
                <w:sz w:val="16"/>
                <w:lang w:val="ca-ES"/>
              </w:rPr>
              <w:t>VITORIA-GASTEIZ</w:t>
            </w:r>
          </w:p>
          <w:p w14:paraId="01EAB896" w14:textId="77777777" w:rsidR="0048178F" w:rsidRDefault="0048178F" w:rsidP="0048178F">
            <w:pPr>
              <w:spacing w:line="240" w:lineRule="auto"/>
              <w:rPr>
                <w:sz w:val="14"/>
                <w:lang w:val="ca-ES"/>
              </w:rPr>
            </w:pPr>
            <w:r w:rsidRPr="00E64860">
              <w:rPr>
                <w:sz w:val="14"/>
                <w:lang w:val="ca-ES"/>
              </w:rPr>
              <w:t xml:space="preserve">PEDRO ASÚA, 75-77 </w:t>
            </w:r>
          </w:p>
          <w:p w14:paraId="24B7FBB5" w14:textId="77777777" w:rsidR="0048178F" w:rsidRPr="007202DC" w:rsidRDefault="0048178F" w:rsidP="0048178F">
            <w:pPr>
              <w:spacing w:line="240" w:lineRule="auto"/>
              <w:rPr>
                <w:sz w:val="14"/>
                <w:lang w:val="pt-PT"/>
              </w:rPr>
            </w:pPr>
            <w:r w:rsidRPr="00E64860">
              <w:rPr>
                <w:sz w:val="14"/>
                <w:lang w:val="ca-ES"/>
              </w:rPr>
              <w:t>01008 VITORIA-GASTEIZ</w:t>
            </w:r>
          </w:p>
          <w:p w14:paraId="4140157B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TEL. +34 945 287 800</w:t>
            </w:r>
          </w:p>
          <w:p w14:paraId="5284F3DD" w14:textId="77777777" w:rsidR="0048178F" w:rsidRPr="00E64860" w:rsidRDefault="0048178F" w:rsidP="0048178F">
            <w:pPr>
              <w:spacing w:line="240" w:lineRule="auto"/>
              <w:rPr>
                <w:sz w:val="16"/>
              </w:rPr>
            </w:pPr>
          </w:p>
        </w:tc>
        <w:tc>
          <w:tcPr>
            <w:tcW w:w="3108" w:type="dxa"/>
            <w:tcBorders>
              <w:left w:val="single" w:sz="12" w:space="0" w:color="D56C2C" w:themeColor="accent1"/>
              <w:bottom w:val="nil"/>
            </w:tcBorders>
          </w:tcPr>
          <w:p w14:paraId="518C3981" w14:textId="77777777" w:rsidR="0048178F" w:rsidRPr="00E64860" w:rsidRDefault="0048178F" w:rsidP="0048178F">
            <w:pPr>
              <w:spacing w:line="240" w:lineRule="auto"/>
              <w:rPr>
                <w:b/>
                <w:sz w:val="16"/>
              </w:rPr>
            </w:pPr>
            <w:r w:rsidRPr="00E64860">
              <w:rPr>
                <w:b/>
                <w:sz w:val="16"/>
                <w:lang w:val="ca-ES"/>
              </w:rPr>
              <w:t>MADRID</w:t>
            </w:r>
          </w:p>
          <w:p w14:paraId="0B86EA00" w14:textId="77777777" w:rsidR="0048178F" w:rsidRDefault="0048178F" w:rsidP="0048178F">
            <w:pPr>
              <w:spacing w:line="240" w:lineRule="auto"/>
              <w:rPr>
                <w:sz w:val="14"/>
                <w:lang w:val="ca-ES"/>
              </w:rPr>
            </w:pPr>
            <w:r w:rsidRPr="00E64860">
              <w:rPr>
                <w:sz w:val="14"/>
                <w:lang w:val="ca-ES"/>
              </w:rPr>
              <w:t xml:space="preserve">PERÚ, 6 </w:t>
            </w:r>
          </w:p>
          <w:p w14:paraId="51CBB733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Edificio</w:t>
            </w:r>
            <w:r>
              <w:rPr>
                <w:sz w:val="14"/>
                <w:lang w:val="ca-ES"/>
              </w:rPr>
              <w:t xml:space="preserve"> </w:t>
            </w:r>
            <w:r w:rsidRPr="00E64860">
              <w:rPr>
                <w:sz w:val="14"/>
                <w:lang w:val="ca-ES"/>
              </w:rPr>
              <w:t xml:space="preserve">A </w:t>
            </w:r>
            <w:r>
              <w:rPr>
                <w:sz w:val="14"/>
                <w:lang w:val="ca-ES"/>
              </w:rPr>
              <w:t>Bajo</w:t>
            </w:r>
            <w:r w:rsidRPr="00E64860">
              <w:rPr>
                <w:sz w:val="14"/>
                <w:lang w:val="ca-ES"/>
              </w:rPr>
              <w:t xml:space="preserve"> 3º</w:t>
            </w:r>
          </w:p>
          <w:p w14:paraId="0F3FF805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28290 LAS ROZAS</w:t>
            </w:r>
          </w:p>
          <w:p w14:paraId="241A9F26" w14:textId="77777777" w:rsidR="0048178F" w:rsidRPr="00E64860" w:rsidRDefault="0048178F" w:rsidP="0048178F">
            <w:pPr>
              <w:tabs>
                <w:tab w:val="center" w:pos="1593"/>
              </w:tabs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+34 900 970 038</w:t>
            </w:r>
          </w:p>
          <w:p w14:paraId="2C584BA6" w14:textId="77777777" w:rsidR="0048178F" w:rsidRPr="00E64860" w:rsidRDefault="0048178F" w:rsidP="0048178F">
            <w:pPr>
              <w:spacing w:line="240" w:lineRule="auto"/>
              <w:rPr>
                <w:sz w:val="16"/>
              </w:rPr>
            </w:pPr>
          </w:p>
        </w:tc>
      </w:tr>
      <w:tr w:rsidR="0048178F" w:rsidRPr="00E64860" w14:paraId="4E097B80" w14:textId="77777777" w:rsidTr="0048178F">
        <w:tc>
          <w:tcPr>
            <w:tcW w:w="3107" w:type="dxa"/>
            <w:tcBorders>
              <w:left w:val="nil"/>
            </w:tcBorders>
          </w:tcPr>
          <w:p w14:paraId="045491CD" w14:textId="77777777" w:rsidR="0048178F" w:rsidRPr="00E64860" w:rsidRDefault="0048178F" w:rsidP="0048178F">
            <w:pPr>
              <w:spacing w:line="240" w:lineRule="auto"/>
              <w:rPr>
                <w:b/>
                <w:sz w:val="16"/>
                <w:lang w:val="ca-ES"/>
              </w:rPr>
            </w:pPr>
          </w:p>
        </w:tc>
        <w:tc>
          <w:tcPr>
            <w:tcW w:w="3107" w:type="dxa"/>
            <w:tcBorders>
              <w:bottom w:val="nil"/>
            </w:tcBorders>
          </w:tcPr>
          <w:p w14:paraId="3B6A24B6" w14:textId="77777777" w:rsidR="0048178F" w:rsidRPr="00E64860" w:rsidRDefault="0048178F" w:rsidP="0048178F">
            <w:pPr>
              <w:spacing w:line="240" w:lineRule="auto"/>
              <w:rPr>
                <w:b/>
                <w:sz w:val="16"/>
                <w:lang w:val="ca-ES"/>
              </w:rPr>
            </w:pPr>
          </w:p>
        </w:tc>
        <w:tc>
          <w:tcPr>
            <w:tcW w:w="3108" w:type="dxa"/>
            <w:tcBorders>
              <w:bottom w:val="nil"/>
            </w:tcBorders>
          </w:tcPr>
          <w:p w14:paraId="720F3FA4" w14:textId="77777777" w:rsidR="0048178F" w:rsidRPr="00E64860" w:rsidRDefault="0048178F" w:rsidP="0048178F">
            <w:pPr>
              <w:spacing w:line="240" w:lineRule="auto"/>
              <w:rPr>
                <w:sz w:val="16"/>
              </w:rPr>
            </w:pPr>
          </w:p>
        </w:tc>
      </w:tr>
      <w:tr w:rsidR="0048178F" w:rsidRPr="00E64860" w14:paraId="24BF10AF" w14:textId="77777777" w:rsidTr="0048178F">
        <w:tc>
          <w:tcPr>
            <w:tcW w:w="3107" w:type="dxa"/>
            <w:tcBorders>
              <w:right w:val="single" w:sz="12" w:space="0" w:color="F36C21"/>
            </w:tcBorders>
          </w:tcPr>
          <w:p w14:paraId="5CD3C054" w14:textId="77777777" w:rsidR="0048178F" w:rsidRPr="00E64860" w:rsidRDefault="0048178F" w:rsidP="0048178F">
            <w:pPr>
              <w:spacing w:line="240" w:lineRule="auto"/>
              <w:rPr>
                <w:b/>
                <w:sz w:val="16"/>
              </w:rPr>
            </w:pPr>
            <w:r w:rsidRPr="00E64860">
              <w:rPr>
                <w:b/>
                <w:sz w:val="16"/>
                <w:lang w:val="ca-ES"/>
              </w:rPr>
              <w:t>CANTABRIA</w:t>
            </w:r>
          </w:p>
          <w:p w14:paraId="428646C2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PARQUE EMPR. TIRSO GONZÁLEZ - F2</w:t>
            </w:r>
          </w:p>
          <w:p w14:paraId="34555E10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>
              <w:rPr>
                <w:sz w:val="14"/>
                <w:lang w:val="ca-ES"/>
              </w:rPr>
              <w:t>Portal</w:t>
            </w:r>
            <w:r w:rsidRPr="00E64860">
              <w:rPr>
                <w:sz w:val="14"/>
                <w:lang w:val="ca-ES"/>
              </w:rPr>
              <w:t xml:space="preserve"> 22</w:t>
            </w:r>
            <w:r>
              <w:rPr>
                <w:sz w:val="14"/>
                <w:lang w:val="ca-ES"/>
              </w:rPr>
              <w:t xml:space="preserve"> </w:t>
            </w:r>
            <w:r w:rsidRPr="00E64860">
              <w:rPr>
                <w:sz w:val="14"/>
                <w:lang w:val="ca-ES"/>
              </w:rPr>
              <w:t xml:space="preserve">- 1ª </w:t>
            </w:r>
            <w:r>
              <w:rPr>
                <w:sz w:val="14"/>
                <w:lang w:val="ca-ES"/>
              </w:rPr>
              <w:t xml:space="preserve">Planta </w:t>
            </w:r>
            <w:r w:rsidRPr="00E64860">
              <w:rPr>
                <w:sz w:val="14"/>
                <w:lang w:val="ca-ES"/>
              </w:rPr>
              <w:t>-OF. 1-2</w:t>
            </w:r>
          </w:p>
          <w:p w14:paraId="4A0660A2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39610 EL ASTILLERO</w:t>
            </w:r>
          </w:p>
          <w:p w14:paraId="71B5F200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TEL. +34 942 544 938</w:t>
            </w:r>
          </w:p>
          <w:p w14:paraId="6C11F151" w14:textId="77777777" w:rsidR="0048178F" w:rsidRPr="00E64860" w:rsidRDefault="0048178F" w:rsidP="0048178F">
            <w:pPr>
              <w:spacing w:line="240" w:lineRule="auto"/>
              <w:rPr>
                <w:sz w:val="16"/>
              </w:rPr>
            </w:pPr>
          </w:p>
        </w:tc>
        <w:tc>
          <w:tcPr>
            <w:tcW w:w="3107" w:type="dxa"/>
            <w:tcBorders>
              <w:left w:val="single" w:sz="12" w:space="0" w:color="F36C21"/>
              <w:right w:val="single" w:sz="12" w:space="0" w:color="D56C2C" w:themeColor="accent1"/>
            </w:tcBorders>
          </w:tcPr>
          <w:p w14:paraId="0763B26E" w14:textId="77777777" w:rsidR="0048178F" w:rsidRPr="007202DC" w:rsidRDefault="0048178F" w:rsidP="0048178F">
            <w:pPr>
              <w:spacing w:line="240" w:lineRule="auto"/>
              <w:rPr>
                <w:b/>
                <w:sz w:val="16"/>
                <w:lang w:val="fr-FR"/>
              </w:rPr>
            </w:pPr>
            <w:r w:rsidRPr="00E64860">
              <w:rPr>
                <w:b/>
                <w:sz w:val="16"/>
                <w:lang w:val="ca-ES"/>
              </w:rPr>
              <w:t>AQUITAINE – FRANCE</w:t>
            </w:r>
          </w:p>
          <w:p w14:paraId="16C0DF22" w14:textId="77777777" w:rsidR="0048178F" w:rsidRPr="007202DC" w:rsidRDefault="0048178F" w:rsidP="0048178F">
            <w:pPr>
              <w:spacing w:line="240" w:lineRule="auto"/>
              <w:rPr>
                <w:sz w:val="14"/>
                <w:lang w:val="fr-FR"/>
              </w:rPr>
            </w:pPr>
            <w:r w:rsidRPr="00E64860">
              <w:rPr>
                <w:sz w:val="14"/>
                <w:lang w:val="ca-ES"/>
              </w:rPr>
              <w:t>TECHNOPOLE IZARBEL IMMEUBLE</w:t>
            </w:r>
          </w:p>
          <w:p w14:paraId="003CE589" w14:textId="77777777" w:rsidR="0048178F" w:rsidRDefault="0048178F" w:rsidP="0048178F">
            <w:pPr>
              <w:spacing w:line="240" w:lineRule="auto"/>
              <w:rPr>
                <w:sz w:val="14"/>
                <w:lang w:val="ca-ES"/>
              </w:rPr>
            </w:pPr>
            <w:r w:rsidRPr="00E64860">
              <w:rPr>
                <w:sz w:val="14"/>
                <w:lang w:val="ca-ES"/>
              </w:rPr>
              <w:t>CRÉ@TICITÉ. BATÎMEN</w:t>
            </w:r>
            <w:r>
              <w:rPr>
                <w:sz w:val="14"/>
                <w:lang w:val="ca-ES"/>
              </w:rPr>
              <w:t>T</w:t>
            </w:r>
            <w:r w:rsidRPr="00E64860">
              <w:rPr>
                <w:sz w:val="14"/>
                <w:lang w:val="ca-ES"/>
              </w:rPr>
              <w:t xml:space="preserve"> A</w:t>
            </w:r>
          </w:p>
          <w:p w14:paraId="3B3E6581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64210 BIDART</w:t>
            </w:r>
          </w:p>
          <w:p w14:paraId="63C8CA33" w14:textId="77777777" w:rsidR="0048178F" w:rsidRPr="00E64860" w:rsidRDefault="0048178F" w:rsidP="0048178F">
            <w:pPr>
              <w:spacing w:line="240" w:lineRule="auto"/>
              <w:rPr>
                <w:sz w:val="14"/>
              </w:rPr>
            </w:pPr>
            <w:r w:rsidRPr="00E64860">
              <w:rPr>
                <w:sz w:val="14"/>
                <w:lang w:val="ca-ES"/>
              </w:rPr>
              <w:t>TEL. +33 5 59 58 00 00</w:t>
            </w:r>
          </w:p>
          <w:p w14:paraId="2901E191" w14:textId="77777777" w:rsidR="0048178F" w:rsidRPr="00E64860" w:rsidRDefault="0048178F" w:rsidP="0048178F">
            <w:pPr>
              <w:spacing w:line="240" w:lineRule="auto"/>
              <w:rPr>
                <w:b/>
                <w:sz w:val="16"/>
                <w:lang w:val="ca-ES"/>
              </w:rPr>
            </w:pPr>
          </w:p>
        </w:tc>
        <w:tc>
          <w:tcPr>
            <w:tcW w:w="3108" w:type="dxa"/>
            <w:tcBorders>
              <w:left w:val="single" w:sz="12" w:space="0" w:color="D56C2C" w:themeColor="accent1"/>
            </w:tcBorders>
            <w:vAlign w:val="center"/>
          </w:tcPr>
          <w:p w14:paraId="483745C0" w14:textId="77777777" w:rsidR="0048178F" w:rsidRPr="00E64860" w:rsidRDefault="0048178F" w:rsidP="0048178F">
            <w:pPr>
              <w:spacing w:line="240" w:lineRule="auto"/>
              <w:jc w:val="left"/>
              <w:rPr>
                <w:b/>
                <w:sz w:val="16"/>
              </w:rPr>
            </w:pPr>
            <w:r w:rsidRPr="00E64860">
              <w:rPr>
                <w:b/>
                <w:sz w:val="16"/>
                <w:lang w:val="ca-ES"/>
              </w:rPr>
              <w:t>WWW.LKSNEXT.COM</w:t>
            </w:r>
          </w:p>
          <w:p w14:paraId="0B7BBAEF" w14:textId="77777777" w:rsidR="0048178F" w:rsidRPr="00E64860" w:rsidRDefault="0048178F" w:rsidP="0048178F">
            <w:pPr>
              <w:spacing w:line="240" w:lineRule="auto"/>
              <w:jc w:val="left"/>
              <w:rPr>
                <w:sz w:val="16"/>
              </w:rPr>
            </w:pPr>
          </w:p>
        </w:tc>
      </w:tr>
    </w:tbl>
    <w:p w14:paraId="50EFC358" w14:textId="77777777" w:rsidR="000C75A1" w:rsidRDefault="000C75A1">
      <w:pPr>
        <w:spacing w:line="240" w:lineRule="auto"/>
        <w:jc w:val="left"/>
      </w:pPr>
    </w:p>
    <w:p w14:paraId="1925E289" w14:textId="77777777" w:rsidR="000C75A1" w:rsidRDefault="000C75A1">
      <w:pPr>
        <w:spacing w:line="240" w:lineRule="auto"/>
        <w:jc w:val="left"/>
      </w:pPr>
    </w:p>
    <w:p w14:paraId="5D7053E5" w14:textId="77777777" w:rsidR="00C73D3D" w:rsidRDefault="0074042E" w:rsidP="00C73D3D">
      <w:r>
        <w:t xml:space="preserve"> </w:t>
      </w:r>
    </w:p>
    <w:sectPr w:rsidR="00C73D3D" w:rsidSect="00701E2C">
      <w:type w:val="continuous"/>
      <w:pgSz w:w="11900" w:h="16820"/>
      <w:pgMar w:top="2410" w:right="1977" w:bottom="1701" w:left="1701" w:header="284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04895" w14:textId="77777777" w:rsidR="005F0D2B" w:rsidRDefault="005F0D2B" w:rsidP="00B41905">
      <w:r>
        <w:separator/>
      </w:r>
    </w:p>
    <w:p w14:paraId="425D6F85" w14:textId="77777777" w:rsidR="005F0D2B" w:rsidRDefault="005F0D2B" w:rsidP="00B41905"/>
  </w:endnote>
  <w:endnote w:type="continuationSeparator" w:id="0">
    <w:p w14:paraId="3968314F" w14:textId="77777777" w:rsidR="005F0D2B" w:rsidRDefault="005F0D2B" w:rsidP="00B41905">
      <w:r>
        <w:continuationSeparator/>
      </w:r>
    </w:p>
    <w:p w14:paraId="6D387E96" w14:textId="77777777" w:rsidR="005F0D2B" w:rsidRDefault="005F0D2B" w:rsidP="00B419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47623" w14:textId="77777777" w:rsidR="00DC31A6" w:rsidRDefault="00DC31A6" w:rsidP="00B41905">
    <w:pPr>
      <w:pStyle w:val="Piedepgina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B41905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6CB50D08" w14:textId="77777777" w:rsidR="00DC31A6" w:rsidRDefault="00DC31A6" w:rsidP="00B41905">
    <w:pPr>
      <w:pStyle w:val="Piedepgina"/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915" w:type="dxa"/>
      <w:tblInd w:w="-1276" w:type="dxa"/>
      <w:tblBorders>
        <w:top w:val="single" w:sz="4" w:space="0" w:color="D56C2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915"/>
    </w:tblGrid>
    <w:tr w:rsidR="002A6D40" w:rsidRPr="002A6D40" w14:paraId="0AFCE9CF" w14:textId="77777777" w:rsidTr="00007FAD">
      <w:tc>
        <w:tcPr>
          <w:tcW w:w="10915" w:type="dxa"/>
          <w:tcBorders>
            <w:top w:val="nil"/>
          </w:tcBorders>
        </w:tcPr>
        <w:p w14:paraId="0B2AFB72" w14:textId="77777777" w:rsidR="002A6D40" w:rsidRPr="002A6D40" w:rsidRDefault="00007FAD" w:rsidP="00007FAD">
          <w:pPr>
            <w:pStyle w:val="Piedepgina"/>
            <w:tabs>
              <w:tab w:val="clear" w:pos="4252"/>
              <w:tab w:val="clear" w:pos="8504"/>
              <w:tab w:val="right" w:pos="10236"/>
            </w:tabs>
            <w:spacing w:before="200"/>
            <w:ind w:left="319" w:right="422"/>
            <w:jc w:val="left"/>
            <w:rPr>
              <w:color w:val="404040"/>
              <w:sz w:val="14"/>
              <w:szCs w:val="14"/>
            </w:rPr>
          </w:pPr>
          <w:bookmarkStart w:id="0" w:name="_Hlk70092443"/>
          <w:r>
            <w:rPr>
              <w:noProof/>
              <w:color w:val="404040"/>
              <w:sz w:val="14"/>
              <w:szCs w:val="14"/>
            </w:rPr>
            <w:drawing>
              <wp:anchor distT="0" distB="0" distL="114300" distR="114300" simplePos="0" relativeHeight="251717632" behindDoc="1" locked="0" layoutInCell="1" allowOverlap="1" wp14:anchorId="2662AD04" wp14:editId="3294378A">
                <wp:simplePos x="0" y="0"/>
                <wp:positionH relativeFrom="margin">
                  <wp:posOffset>10795</wp:posOffset>
                </wp:positionH>
                <wp:positionV relativeFrom="paragraph">
                  <wp:posOffset>86360</wp:posOffset>
                </wp:positionV>
                <wp:extent cx="6682740" cy="306070"/>
                <wp:effectExtent l="0" t="0" r="3810" b="0"/>
                <wp:wrapNone/>
                <wp:docPr id="335" name="Imagen 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" name="Imagen 33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2740" cy="306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proofErr w:type="spellStart"/>
          <w:r>
            <w:rPr>
              <w:color w:val="404040"/>
              <w:sz w:val="14"/>
              <w:szCs w:val="14"/>
            </w:rPr>
            <w:t>Nº</w:t>
          </w:r>
          <w:proofErr w:type="spellEnd"/>
          <w:r>
            <w:rPr>
              <w:color w:val="404040"/>
              <w:sz w:val="14"/>
              <w:szCs w:val="14"/>
            </w:rPr>
            <w:t xml:space="preserve"> Oferta: </w:t>
          </w:r>
          <w:r w:rsidRPr="00007FAD">
            <w:rPr>
              <w:b/>
              <w:bCs/>
              <w:color w:val="404040"/>
              <w:sz w:val="14"/>
              <w:szCs w:val="14"/>
            </w:rPr>
            <w:t>29230234234-23</w:t>
          </w:r>
          <w:r>
            <w:rPr>
              <w:color w:val="404040"/>
              <w:sz w:val="14"/>
              <w:szCs w:val="14"/>
            </w:rPr>
            <w:t xml:space="preserve"> </w:t>
          </w:r>
          <w:r w:rsidR="002A6D40" w:rsidRPr="002A6D40">
            <w:rPr>
              <w:color w:val="404040"/>
              <w:sz w:val="14"/>
              <w:szCs w:val="14"/>
            </w:rPr>
            <w:tab/>
          </w:r>
          <w:r w:rsidR="002A6D40" w:rsidRPr="00971FBF">
            <w:rPr>
              <w:rStyle w:val="Nmerodepgina"/>
              <w:rFonts w:ascii="Segoe UI" w:eastAsia="Calibri" w:hAnsi="Segoe UI" w:cs="Segoe UI"/>
              <w:bCs/>
              <w:color w:val="FFFFFF" w:themeColor="background1"/>
              <w:sz w:val="24"/>
              <w:lang w:val="ca-ES"/>
            </w:rPr>
            <w:fldChar w:fldCharType="begin"/>
          </w:r>
          <w:r w:rsidR="002A6D40" w:rsidRPr="00971FBF">
            <w:rPr>
              <w:rStyle w:val="Nmerodepgina"/>
              <w:rFonts w:ascii="Segoe UI" w:eastAsia="Calibri" w:hAnsi="Segoe UI" w:cs="Segoe UI"/>
              <w:bCs/>
              <w:color w:val="FFFFFF" w:themeColor="background1"/>
              <w:sz w:val="24"/>
              <w:lang w:val="ca-ES"/>
            </w:rPr>
            <w:instrText xml:space="preserve"> PAGE </w:instrText>
          </w:r>
          <w:r w:rsidR="002A6D40" w:rsidRPr="00971FBF">
            <w:rPr>
              <w:rStyle w:val="Nmerodepgina"/>
              <w:rFonts w:ascii="Segoe UI" w:eastAsia="Calibri" w:hAnsi="Segoe UI" w:cs="Segoe UI"/>
              <w:bCs/>
              <w:color w:val="FFFFFF" w:themeColor="background1"/>
              <w:sz w:val="24"/>
              <w:lang w:val="ca-ES"/>
            </w:rPr>
            <w:fldChar w:fldCharType="separate"/>
          </w:r>
          <w:r w:rsidR="00D6087B" w:rsidRPr="00971FBF">
            <w:rPr>
              <w:rStyle w:val="Nmerodepgina"/>
              <w:rFonts w:ascii="Segoe UI" w:eastAsia="Calibri" w:hAnsi="Segoe UI" w:cs="Segoe UI"/>
              <w:bCs/>
              <w:noProof/>
              <w:color w:val="FFFFFF" w:themeColor="background1"/>
              <w:sz w:val="24"/>
              <w:lang w:val="ca-ES"/>
            </w:rPr>
            <w:t>5</w:t>
          </w:r>
          <w:r w:rsidR="002A6D40" w:rsidRPr="00971FBF">
            <w:rPr>
              <w:rStyle w:val="Nmerodepgina"/>
              <w:rFonts w:ascii="Segoe UI" w:eastAsia="Calibri" w:hAnsi="Segoe UI" w:cs="Segoe UI"/>
              <w:bCs/>
              <w:color w:val="FFFFFF" w:themeColor="background1"/>
              <w:sz w:val="24"/>
              <w:lang w:val="ca-ES"/>
            </w:rPr>
            <w:fldChar w:fldCharType="end"/>
          </w:r>
        </w:p>
      </w:tc>
    </w:tr>
    <w:bookmarkEnd w:id="0"/>
  </w:tbl>
  <w:p w14:paraId="23A24FD1" w14:textId="77777777" w:rsidR="002F01DC" w:rsidRPr="002A6D40" w:rsidRDefault="002F01DC" w:rsidP="002A6D4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09A6C" w14:textId="77777777" w:rsidR="00000000" w:rsidRDefault="00000000" w:rsidP="00BD0C89">
    <w:pPr>
      <w:pStyle w:val="Piedepgina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3591A" w14:textId="77777777" w:rsidR="005F0D2B" w:rsidRDefault="005F0D2B" w:rsidP="00B41905">
      <w:r>
        <w:separator/>
      </w:r>
    </w:p>
    <w:p w14:paraId="525E22D2" w14:textId="77777777" w:rsidR="005F0D2B" w:rsidRDefault="005F0D2B" w:rsidP="00B41905"/>
  </w:footnote>
  <w:footnote w:type="continuationSeparator" w:id="0">
    <w:p w14:paraId="177F9DFB" w14:textId="77777777" w:rsidR="005F0D2B" w:rsidRDefault="005F0D2B" w:rsidP="00B41905">
      <w:r>
        <w:continuationSeparator/>
      </w:r>
    </w:p>
    <w:p w14:paraId="15DC705E" w14:textId="77777777" w:rsidR="005F0D2B" w:rsidRDefault="005F0D2B" w:rsidP="00B419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63183" w14:textId="77777777" w:rsidR="00DC31A6" w:rsidRDefault="00DC31A6" w:rsidP="00B41905">
    <w:pPr>
      <w:pStyle w:val="Encabezado"/>
    </w:pPr>
  </w:p>
  <w:p w14:paraId="5E2656E3" w14:textId="77777777" w:rsidR="00DC31A6" w:rsidRDefault="00DC31A6" w:rsidP="00B4190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0FB7" w14:textId="77777777" w:rsidR="007F1FE7" w:rsidRDefault="007F1FE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06" w:type="dxa"/>
      <w:tblInd w:w="-15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00"/>
      <w:gridCol w:w="8789"/>
      <w:gridCol w:w="1417"/>
    </w:tblGrid>
    <w:tr w:rsidR="00CB5533" w:rsidRPr="00BF6FA1" w14:paraId="2FAA3B2B" w14:textId="77777777" w:rsidTr="00C4596E">
      <w:trPr>
        <w:trHeight w:val="1560"/>
      </w:trPr>
      <w:tc>
        <w:tcPr>
          <w:tcW w:w="600" w:type="dxa"/>
          <w:vAlign w:val="bottom"/>
        </w:tcPr>
        <w:p w14:paraId="3910D0FB" w14:textId="77777777" w:rsidR="00CB5533" w:rsidRPr="00BF6FA1" w:rsidRDefault="00C4596E" w:rsidP="00E11163">
          <w:pPr>
            <w:jc w:val="left"/>
          </w:pPr>
          <w:r>
            <w:rPr>
              <w:noProof/>
            </w:rPr>
            <w:drawing>
              <wp:anchor distT="0" distB="0" distL="114300" distR="114300" simplePos="0" relativeHeight="251704320" behindDoc="1" locked="0" layoutInCell="1" allowOverlap="1" wp14:anchorId="56916461" wp14:editId="22C4B894">
                <wp:simplePos x="0" y="0"/>
                <wp:positionH relativeFrom="column">
                  <wp:posOffset>125730</wp:posOffset>
                </wp:positionH>
                <wp:positionV relativeFrom="paragraph">
                  <wp:posOffset>114935</wp:posOffset>
                </wp:positionV>
                <wp:extent cx="6958330" cy="845185"/>
                <wp:effectExtent l="0" t="0" r="0" b="0"/>
                <wp:wrapNone/>
                <wp:docPr id="330" name="Imagen 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" name="Imagen 31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330" cy="845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789" w:type="dxa"/>
          <w:vAlign w:val="center"/>
        </w:tcPr>
        <w:p w14:paraId="552DF0B1" w14:textId="77777777" w:rsidR="00CB5533" w:rsidRPr="00BF6FA1" w:rsidRDefault="00C4596E" w:rsidP="00FC6497">
          <w:pPr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95104" behindDoc="0" locked="0" layoutInCell="1" allowOverlap="1" wp14:anchorId="6FE9C959" wp14:editId="76DE5563">
                    <wp:simplePos x="0" y="0"/>
                    <wp:positionH relativeFrom="column">
                      <wp:posOffset>2280285</wp:posOffset>
                    </wp:positionH>
                    <wp:positionV relativeFrom="paragraph">
                      <wp:posOffset>170815</wp:posOffset>
                    </wp:positionV>
                    <wp:extent cx="2360930" cy="619125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61912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3D3F69" w14:textId="621AF465" w:rsidR="00E11163" w:rsidRPr="00C4596E" w:rsidRDefault="007202DC" w:rsidP="00E11163">
                                <w:pPr>
                                  <w:spacing w:line="240" w:lineRule="auto"/>
                                  <w:jc w:val="center"/>
                                  <w:rPr>
                                    <w:rFonts w:cs="Segoe UI"/>
                                    <w:b/>
                                    <w:bCs/>
                                    <w:color w:val="auto"/>
                                    <w:sz w:val="16"/>
                                    <w:szCs w:val="16"/>
                                  </w:rPr>
                                </w:pPr>
                                <w:r w:rsidRPr="007202DC">
                                  <w:rPr>
                                    <w:rFonts w:cs="Segoe UI"/>
                                    <w:b/>
                                    <w:bCs/>
                                    <w:color w:val="auto"/>
                                    <w:sz w:val="16"/>
                                    <w:szCs w:val="16"/>
                                  </w:rPr>
                                  <w:t xml:space="preserve">LKS Gestión de Autorizaciones: </w:t>
                                </w:r>
                                <w:r>
                                  <w:rPr>
                                    <w:rFonts w:cs="Segoe UI"/>
                                    <w:b/>
                                    <w:bCs/>
                                    <w:color w:val="auto"/>
                                    <w:sz w:val="16"/>
                                    <w:szCs w:val="16"/>
                                  </w:rPr>
                                  <w:t>Análisis</w:t>
                                </w:r>
                                <w:r w:rsidR="00B0146B">
                                  <w:rPr>
                                    <w:rFonts w:cs="Segoe UI"/>
                                    <w:b/>
                                    <w:bCs/>
                                    <w:color w:val="auto"/>
                                    <w:sz w:val="16"/>
                                    <w:szCs w:val="16"/>
                                  </w:rPr>
                                  <w:br/>
                                </w:r>
                                <w:proofErr w:type="spellStart"/>
                                <w:r w:rsidR="00B0146B"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>Nº</w:t>
                                </w:r>
                                <w:proofErr w:type="spellEnd"/>
                                <w:r w:rsidR="00B0146B"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="00B0146B"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>Exp</w:t>
                                </w:r>
                                <w:proofErr w:type="spellEnd"/>
                                <w:r w:rsidR="00B0146B"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 xml:space="preserve">.: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E9C959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0" type="#_x0000_t202" style="position:absolute;margin-left:179.55pt;margin-top:13.45pt;width:185.9pt;height:48.7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" stroked="f">
                    <v:fill opacity="0"/>
                    <v:textbox>
                      <w:txbxContent>
                        <w:p w14:paraId="033D3F69" w14:textId="621AF465" w:rsidR="00E11163" w:rsidRPr="00C4596E" w:rsidRDefault="007202DC" w:rsidP="00E11163">
                          <w:pPr>
                            <w:spacing w:line="240" w:lineRule="auto"/>
                            <w:jc w:val="center"/>
                            <w:rPr>
                              <w:rFonts w:cs="Segoe UI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</w:pPr>
                          <w:r w:rsidRPr="007202DC">
                            <w:rPr>
                              <w:rFonts w:cs="Segoe UI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  <w:t xml:space="preserve">LKS Gestión de Autorizaciones: </w:t>
                          </w:r>
                          <w:r>
                            <w:rPr>
                              <w:rFonts w:cs="Segoe UI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  <w:t>Análisis</w:t>
                          </w:r>
                          <w:r w:rsidR="00B0146B">
                            <w:rPr>
                              <w:rFonts w:cs="Segoe UI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  <w:br/>
                          </w:r>
                          <w:proofErr w:type="spellStart"/>
                          <w:r w:rsidR="00B0146B"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>Nº</w:t>
                          </w:r>
                          <w:proofErr w:type="spellEnd"/>
                          <w:r w:rsidR="00B0146B"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="00B0146B"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>Exp</w:t>
                          </w:r>
                          <w:proofErr w:type="spellEnd"/>
                          <w:r w:rsidR="00B0146B"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 xml:space="preserve">.: 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47790C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99200" behindDoc="1" locked="0" layoutInCell="1" allowOverlap="1" wp14:anchorId="4A7EB31F" wp14:editId="79AA8559">
                    <wp:simplePos x="0" y="0"/>
                    <wp:positionH relativeFrom="column">
                      <wp:posOffset>2557780</wp:posOffset>
                    </wp:positionH>
                    <wp:positionV relativeFrom="paragraph">
                      <wp:posOffset>372110</wp:posOffset>
                    </wp:positionV>
                    <wp:extent cx="1371600" cy="317500"/>
                    <wp:effectExtent l="0" t="0" r="0" b="6350"/>
                    <wp:wrapNone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1600" cy="317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44BE2D" w14:textId="77777777" w:rsidR="00E11163" w:rsidRPr="0047790C" w:rsidRDefault="00E11163" w:rsidP="00E11163">
                                <w:pPr>
                                  <w:jc w:val="center"/>
                                  <w:rPr>
                                    <w:rFonts w:cs="Segoe UI"/>
                                    <w:color w:val="F36C21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47790C">
                                  <w:rPr>
                                    <w:rFonts w:cs="Segoe UI"/>
                                    <w:color w:val="F36C21"/>
                                    <w:sz w:val="16"/>
                                    <w:szCs w:val="16"/>
                                  </w:rPr>
                                  <w:t>NºExp</w:t>
                                </w:r>
                                <w:proofErr w:type="spellEnd"/>
                                <w:r w:rsidRPr="0047790C">
                                  <w:rPr>
                                    <w:rFonts w:cs="Segoe UI"/>
                                    <w:color w:val="F36C21"/>
                                    <w:sz w:val="16"/>
                                    <w:szCs w:val="16"/>
                                  </w:rPr>
                                  <w:t>: 293094 - 23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7EB31F" id="_x0000_s1031" type="#_x0000_t202" style="position:absolute;margin-left:201.4pt;margin-top:29.3pt;width:108pt;height:2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" stroked="f">
                    <v:textbox>
                      <w:txbxContent>
                        <w:p w14:paraId="6F44BE2D" w14:textId="77777777" w:rsidR="00E11163" w:rsidRPr="0047790C" w:rsidRDefault="00E11163" w:rsidP="00E11163">
                          <w:pPr>
                            <w:jc w:val="center"/>
                            <w:rPr>
                              <w:rFonts w:cs="Segoe UI"/>
                              <w:color w:val="F36C21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47790C">
                            <w:rPr>
                              <w:rFonts w:cs="Segoe UI"/>
                              <w:color w:val="F36C21"/>
                              <w:sz w:val="16"/>
                              <w:szCs w:val="16"/>
                            </w:rPr>
                            <w:t>NºExp</w:t>
                          </w:r>
                          <w:proofErr w:type="spellEnd"/>
                          <w:r w:rsidRPr="0047790C">
                            <w:rPr>
                              <w:rFonts w:cs="Segoe UI"/>
                              <w:color w:val="F36C21"/>
                              <w:sz w:val="16"/>
                              <w:szCs w:val="16"/>
                            </w:rPr>
                            <w:t>: 293094 - 23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1417" w:type="dxa"/>
          <w:vAlign w:val="center"/>
        </w:tcPr>
        <w:p w14:paraId="5E77A964" w14:textId="77777777" w:rsidR="00CB5533" w:rsidRPr="00BF6FA1" w:rsidRDefault="00B0146B" w:rsidP="00D213E6">
          <w:pPr>
            <w:jc w:val="center"/>
          </w:pPr>
          <w:r w:rsidRPr="00E11163">
            <w:rPr>
              <w:noProof/>
            </w:rPr>
            <w:drawing>
              <wp:anchor distT="0" distB="0" distL="114300" distR="114300" simplePos="0" relativeHeight="251706368" behindDoc="1" locked="0" layoutInCell="1" allowOverlap="1" wp14:anchorId="1DCAA66A" wp14:editId="025EE663">
                <wp:simplePos x="0" y="0"/>
                <wp:positionH relativeFrom="column">
                  <wp:posOffset>27305</wp:posOffset>
                </wp:positionH>
                <wp:positionV relativeFrom="paragraph">
                  <wp:posOffset>142240</wp:posOffset>
                </wp:positionV>
                <wp:extent cx="954405" cy="628650"/>
                <wp:effectExtent l="0" t="0" r="0" b="0"/>
                <wp:wrapNone/>
                <wp:docPr id="331" name="Imagen 331" descr="Icon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" name="Imagen 315" descr="Icono&#10;&#10;Descripción generada automáticamente con confianza media"/>
                        <pic:cNvPicPr/>
                      </pic:nvPicPr>
                      <pic:blipFill>
                        <a:blip r:embed="rId2">
                          <a:alphaModFix amt="90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colorTemperature colorTemp="4700"/>
                                  </a14:imgEffect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440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11163" w:rsidRPr="00E11163">
            <w:rPr>
              <w:noProof/>
            </w:rPr>
            <w:drawing>
              <wp:anchor distT="0" distB="0" distL="114300" distR="114300" simplePos="0" relativeHeight="251698176" behindDoc="1" locked="0" layoutInCell="1" allowOverlap="1" wp14:anchorId="0DB90815" wp14:editId="0E77D63D">
                <wp:simplePos x="0" y="0"/>
                <wp:positionH relativeFrom="column">
                  <wp:posOffset>-66675</wp:posOffset>
                </wp:positionH>
                <wp:positionV relativeFrom="paragraph">
                  <wp:posOffset>-2540</wp:posOffset>
                </wp:positionV>
                <wp:extent cx="869950" cy="572770"/>
                <wp:effectExtent l="0" t="0" r="6350" b="0"/>
                <wp:wrapNone/>
                <wp:docPr id="332" name="Imagen 3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9950" cy="57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0ACB24B" w14:textId="77777777" w:rsidR="00BC4FC8" w:rsidRPr="00CB5533" w:rsidRDefault="00BC4FC8" w:rsidP="00E11163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94CEF" w14:textId="77777777" w:rsidR="007F1FE7" w:rsidRDefault="007F1FE7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7C0AD" w14:textId="77777777" w:rsidR="007F1FE7" w:rsidRDefault="007F1FE7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31013" w:type="dxa"/>
      <w:tblInd w:w="-15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00"/>
      <w:gridCol w:w="8730"/>
      <w:gridCol w:w="1408"/>
      <w:gridCol w:w="7322"/>
      <w:gridCol w:w="2815"/>
      <w:gridCol w:w="5915"/>
      <w:gridCol w:w="1409"/>
      <w:gridCol w:w="2814"/>
    </w:tblGrid>
    <w:tr w:rsidR="00B0146B" w:rsidRPr="00BF6FA1" w14:paraId="013760AA" w14:textId="77777777" w:rsidTr="00FC5AEF">
      <w:trPr>
        <w:gridAfter w:val="1"/>
        <w:wAfter w:w="2814" w:type="dxa"/>
        <w:trHeight w:val="1425"/>
      </w:trPr>
      <w:tc>
        <w:tcPr>
          <w:tcW w:w="600" w:type="dxa"/>
          <w:vMerge w:val="restart"/>
          <w:vAlign w:val="bottom"/>
        </w:tcPr>
        <w:p w14:paraId="27ACE191" w14:textId="77777777" w:rsidR="00B0146B" w:rsidRPr="00BF6FA1" w:rsidRDefault="00B0146B" w:rsidP="00B0146B">
          <w:pPr>
            <w:ind w:left="-102"/>
            <w:jc w:val="left"/>
          </w:pPr>
        </w:p>
      </w:tc>
      <w:tc>
        <w:tcPr>
          <w:tcW w:w="8730" w:type="dxa"/>
          <w:vAlign w:val="bottom"/>
        </w:tcPr>
        <w:p w14:paraId="2E5648D3" w14:textId="77777777" w:rsidR="00B0146B" w:rsidRPr="00BF6FA1" w:rsidRDefault="00B0146B" w:rsidP="00B0146B">
          <w:pPr>
            <w:ind w:left="-246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14560" behindDoc="0" locked="0" layoutInCell="1" allowOverlap="1" wp14:anchorId="7B236EBD" wp14:editId="195C3F0D">
                    <wp:simplePos x="0" y="0"/>
                    <wp:positionH relativeFrom="column">
                      <wp:posOffset>2223135</wp:posOffset>
                    </wp:positionH>
                    <wp:positionV relativeFrom="paragraph">
                      <wp:posOffset>175895</wp:posOffset>
                    </wp:positionV>
                    <wp:extent cx="2360930" cy="590550"/>
                    <wp:effectExtent l="0" t="0" r="0" b="0"/>
                    <wp:wrapSquare wrapText="bothSides"/>
                    <wp:docPr id="322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59055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CCD20A" w14:textId="77777777" w:rsidR="00B0146B" w:rsidRPr="00C4596E" w:rsidRDefault="00B0146B" w:rsidP="00B0146B">
                                <w:pPr>
                                  <w:spacing w:line="240" w:lineRule="auto"/>
                                  <w:jc w:val="center"/>
                                  <w:rPr>
                                    <w:rFonts w:cs="Segoe UI"/>
                                    <w:b/>
                                    <w:bCs/>
                                    <w:color w:val="auto"/>
                                    <w:sz w:val="16"/>
                                    <w:szCs w:val="16"/>
                                  </w:rPr>
                                </w:pPr>
                                <w:r w:rsidRPr="00C4596E">
                                  <w:rPr>
                                    <w:rFonts w:cs="Segoe UI"/>
                                    <w:b/>
                                    <w:bCs/>
                                    <w:color w:val="auto"/>
                                    <w:sz w:val="16"/>
                                    <w:szCs w:val="16"/>
                                  </w:rPr>
                                  <w:t>Contratación de servicios para el desarrollo de plantillas Word</w:t>
                                </w:r>
                                <w:r>
                                  <w:rPr>
                                    <w:rFonts w:cs="Segoe UI"/>
                                    <w:b/>
                                    <w:bCs/>
                                    <w:color w:val="auto"/>
                                    <w:sz w:val="16"/>
                                    <w:szCs w:val="16"/>
                                  </w:rPr>
                                  <w:br/>
                                </w:r>
                                <w:proofErr w:type="spellStart"/>
                                <w:r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>Nº</w:t>
                                </w:r>
                                <w:proofErr w:type="spellEnd"/>
                                <w:r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>Exp</w:t>
                                </w:r>
                                <w:proofErr w:type="spellEnd"/>
                                <w:r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>.: 920394-23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236EBD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left:0;text-align:left;margin-left:175.05pt;margin-top:13.85pt;width:185.9pt;height:46.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" stroked="f">
                    <v:fill opacity="0"/>
                    <v:textbox>
                      <w:txbxContent>
                        <w:p w14:paraId="3DCCD20A" w14:textId="77777777" w:rsidR="00B0146B" w:rsidRPr="00C4596E" w:rsidRDefault="00B0146B" w:rsidP="00B0146B">
                          <w:pPr>
                            <w:spacing w:line="240" w:lineRule="auto"/>
                            <w:jc w:val="center"/>
                            <w:rPr>
                              <w:rFonts w:cs="Segoe UI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</w:pPr>
                          <w:r w:rsidRPr="00C4596E">
                            <w:rPr>
                              <w:rFonts w:cs="Segoe UI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  <w:t>Contratación de servicios para el desarrollo de plantillas Word</w:t>
                          </w:r>
                          <w:r>
                            <w:rPr>
                              <w:rFonts w:cs="Segoe UI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  <w:br/>
                          </w:r>
                          <w:proofErr w:type="spellStart"/>
                          <w:r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>Nº</w:t>
                          </w:r>
                          <w:proofErr w:type="spellEnd"/>
                          <w:r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>Exp</w:t>
                          </w:r>
                          <w:proofErr w:type="spellEnd"/>
                          <w:r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>.: 920394-23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708416" behindDoc="1" locked="0" layoutInCell="1" allowOverlap="1" wp14:anchorId="02EB88E7" wp14:editId="20EFBBB8">
                <wp:simplePos x="0" y="0"/>
                <wp:positionH relativeFrom="column">
                  <wp:posOffset>-219075</wp:posOffset>
                </wp:positionH>
                <wp:positionV relativeFrom="paragraph">
                  <wp:posOffset>29845</wp:posOffset>
                </wp:positionV>
                <wp:extent cx="6958330" cy="845185"/>
                <wp:effectExtent l="0" t="0" r="0" b="0"/>
                <wp:wrapNone/>
                <wp:docPr id="376" name="Imagen 3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" name="Imagen 31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330" cy="845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730" w:type="dxa"/>
          <w:gridSpan w:val="2"/>
          <w:vAlign w:val="center"/>
        </w:tcPr>
        <w:p w14:paraId="3F3495A1" w14:textId="77777777" w:rsidR="00B0146B" w:rsidRPr="00BF6FA1" w:rsidRDefault="00007FAD" w:rsidP="00B0146B">
          <w:pPr>
            <w:jc w:val="left"/>
          </w:pPr>
          <w:r w:rsidRPr="00E11163">
            <w:rPr>
              <w:noProof/>
            </w:rPr>
            <w:drawing>
              <wp:anchor distT="0" distB="0" distL="114300" distR="114300" simplePos="0" relativeHeight="251716608" behindDoc="1" locked="0" layoutInCell="1" allowOverlap="1" wp14:anchorId="2801455C" wp14:editId="53CE97CA">
                <wp:simplePos x="0" y="0"/>
                <wp:positionH relativeFrom="column">
                  <wp:posOffset>30480</wp:posOffset>
                </wp:positionH>
                <wp:positionV relativeFrom="paragraph">
                  <wp:posOffset>111125</wp:posOffset>
                </wp:positionV>
                <wp:extent cx="954405" cy="628650"/>
                <wp:effectExtent l="0" t="0" r="0" b="0"/>
                <wp:wrapNone/>
                <wp:docPr id="377" name="Imagen 377" descr="Icon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" name="Imagen 315" descr="Icono&#10;&#10;Descripción generada automáticamente con confianza media"/>
                        <pic:cNvPicPr/>
                      </pic:nvPicPr>
                      <pic:blipFill>
                        <a:blip r:embed="rId2">
                          <a:alphaModFix amt="90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colorTemperature colorTemp="4700"/>
                                  </a14:imgEffect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440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0146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09440" behindDoc="0" locked="0" layoutInCell="1" allowOverlap="1" wp14:anchorId="37A1F128" wp14:editId="5AAD5E07">
                    <wp:simplePos x="0" y="0"/>
                    <wp:positionH relativeFrom="column">
                      <wp:posOffset>2280285</wp:posOffset>
                    </wp:positionH>
                    <wp:positionV relativeFrom="paragraph">
                      <wp:posOffset>248920</wp:posOffset>
                    </wp:positionV>
                    <wp:extent cx="2360930" cy="542925"/>
                    <wp:effectExtent l="0" t="0" r="0" b="0"/>
                    <wp:wrapSquare wrapText="bothSides"/>
                    <wp:docPr id="31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54292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6C6CE6" w14:textId="77777777" w:rsidR="00B0146B" w:rsidRPr="00C4596E" w:rsidRDefault="00B0146B" w:rsidP="00E11163">
                                <w:pPr>
                                  <w:spacing w:line="240" w:lineRule="auto"/>
                                  <w:jc w:val="center"/>
                                  <w:rPr>
                                    <w:rFonts w:cs="Segoe UI"/>
                                    <w:b/>
                                    <w:bCs/>
                                    <w:color w:val="auto"/>
                                    <w:sz w:val="16"/>
                                    <w:szCs w:val="16"/>
                                  </w:rPr>
                                </w:pPr>
                                <w:r w:rsidRPr="00C4596E">
                                  <w:rPr>
                                    <w:rFonts w:cs="Segoe UI"/>
                                    <w:b/>
                                    <w:bCs/>
                                    <w:color w:val="auto"/>
                                    <w:sz w:val="16"/>
                                    <w:szCs w:val="16"/>
                                  </w:rPr>
                                  <w:t>Contratación de servicios para el desarrollo de plantillas Word</w:t>
                                </w:r>
                                <w:r>
                                  <w:rPr>
                                    <w:rFonts w:cs="Segoe UI"/>
                                    <w:b/>
                                    <w:bCs/>
                                    <w:color w:val="auto"/>
                                    <w:sz w:val="16"/>
                                    <w:szCs w:val="16"/>
                                  </w:rPr>
                                  <w:br/>
                                </w:r>
                                <w:proofErr w:type="spellStart"/>
                                <w:r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>Nº</w:t>
                                </w:r>
                                <w:proofErr w:type="spellEnd"/>
                                <w:r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>Exp</w:t>
                                </w:r>
                                <w:proofErr w:type="spellEnd"/>
                                <w:r w:rsidRPr="00B0146B">
                                  <w:rPr>
                                    <w:rFonts w:cs="Segoe UI"/>
                                    <w:b/>
                                    <w:bCs/>
                                    <w:color w:val="F36C21"/>
                                    <w:sz w:val="16"/>
                                    <w:szCs w:val="16"/>
                                  </w:rPr>
                                  <w:t>.: 920394-23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A1F128" id="_x0000_s1033" type="#_x0000_t202" style="position:absolute;margin-left:179.55pt;margin-top:19.6pt;width:185.9pt;height:42.7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" stroked="f">
                    <v:fill opacity="0"/>
                    <v:textbox>
                      <w:txbxContent>
                        <w:p w14:paraId="786C6CE6" w14:textId="77777777" w:rsidR="00B0146B" w:rsidRPr="00C4596E" w:rsidRDefault="00B0146B" w:rsidP="00E11163">
                          <w:pPr>
                            <w:spacing w:line="240" w:lineRule="auto"/>
                            <w:jc w:val="center"/>
                            <w:rPr>
                              <w:rFonts w:cs="Segoe UI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</w:pPr>
                          <w:r w:rsidRPr="00C4596E">
                            <w:rPr>
                              <w:rFonts w:cs="Segoe UI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  <w:t>Contratación de servicios para el desarrollo de plantillas Word</w:t>
                          </w:r>
                          <w:r>
                            <w:rPr>
                              <w:rFonts w:cs="Segoe UI"/>
                              <w:b/>
                              <w:bCs/>
                              <w:color w:val="auto"/>
                              <w:sz w:val="16"/>
                              <w:szCs w:val="16"/>
                            </w:rPr>
                            <w:br/>
                          </w:r>
                          <w:proofErr w:type="spellStart"/>
                          <w:r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>Nº</w:t>
                          </w:r>
                          <w:proofErr w:type="spellEnd"/>
                          <w:r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>Exp</w:t>
                          </w:r>
                          <w:proofErr w:type="spellEnd"/>
                          <w:r w:rsidRPr="00B0146B">
                            <w:rPr>
                              <w:rFonts w:cs="Segoe UI"/>
                              <w:b/>
                              <w:bCs/>
                              <w:color w:val="F36C21"/>
                              <w:sz w:val="16"/>
                              <w:szCs w:val="16"/>
                            </w:rPr>
                            <w:t>.: 920394-23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0146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10464" behindDoc="1" locked="0" layoutInCell="1" allowOverlap="1" wp14:anchorId="47FD0BDB" wp14:editId="51BCBE2E">
                    <wp:simplePos x="0" y="0"/>
                    <wp:positionH relativeFrom="column">
                      <wp:posOffset>2557780</wp:posOffset>
                    </wp:positionH>
                    <wp:positionV relativeFrom="paragraph">
                      <wp:posOffset>372110</wp:posOffset>
                    </wp:positionV>
                    <wp:extent cx="1371600" cy="317500"/>
                    <wp:effectExtent l="0" t="0" r="0" b="6350"/>
                    <wp:wrapNone/>
                    <wp:docPr id="3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1600" cy="317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CFCF2D" w14:textId="77777777" w:rsidR="00B0146B" w:rsidRPr="0047790C" w:rsidRDefault="00B0146B" w:rsidP="00E11163">
                                <w:pPr>
                                  <w:jc w:val="center"/>
                                  <w:rPr>
                                    <w:rFonts w:cs="Segoe UI"/>
                                    <w:color w:val="F36C21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47790C">
                                  <w:rPr>
                                    <w:rFonts w:cs="Segoe UI"/>
                                    <w:color w:val="F36C21"/>
                                    <w:sz w:val="16"/>
                                    <w:szCs w:val="16"/>
                                  </w:rPr>
                                  <w:t>NºExp</w:t>
                                </w:r>
                                <w:proofErr w:type="spellEnd"/>
                                <w:r w:rsidRPr="0047790C">
                                  <w:rPr>
                                    <w:rFonts w:cs="Segoe UI"/>
                                    <w:color w:val="F36C21"/>
                                    <w:sz w:val="16"/>
                                    <w:szCs w:val="16"/>
                                  </w:rPr>
                                  <w:t>: 293094 - 23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FD0BDB" id="_x0000_s1034" type="#_x0000_t202" style="position:absolute;margin-left:201.4pt;margin-top:29.3pt;width:108pt;height:25pt;z-index:-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" stroked="f">
                    <v:textbox>
                      <w:txbxContent>
                        <w:p w14:paraId="30CFCF2D" w14:textId="77777777" w:rsidR="00B0146B" w:rsidRPr="0047790C" w:rsidRDefault="00B0146B" w:rsidP="00E11163">
                          <w:pPr>
                            <w:jc w:val="center"/>
                            <w:rPr>
                              <w:rFonts w:cs="Segoe UI"/>
                              <w:color w:val="F36C21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47790C">
                            <w:rPr>
                              <w:rFonts w:cs="Segoe UI"/>
                              <w:color w:val="F36C21"/>
                              <w:sz w:val="16"/>
                              <w:szCs w:val="16"/>
                            </w:rPr>
                            <w:t>NºExp</w:t>
                          </w:r>
                          <w:proofErr w:type="spellEnd"/>
                          <w:r w:rsidRPr="0047790C">
                            <w:rPr>
                              <w:rFonts w:cs="Segoe UI"/>
                              <w:color w:val="F36C21"/>
                              <w:sz w:val="16"/>
                              <w:szCs w:val="16"/>
                            </w:rPr>
                            <w:t>: 293094 - 23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8730" w:type="dxa"/>
          <w:gridSpan w:val="2"/>
          <w:tcBorders>
            <w:bottom w:val="single" w:sz="4" w:space="0" w:color="D56C2C"/>
          </w:tcBorders>
          <w:vAlign w:val="center"/>
        </w:tcPr>
        <w:p w14:paraId="5F5D0632" w14:textId="77777777" w:rsidR="00B0146B" w:rsidRPr="00BF6FA1" w:rsidRDefault="00B0146B" w:rsidP="00B0146B">
          <w:pPr>
            <w:jc w:val="left"/>
          </w:pPr>
          <w:r w:rsidRPr="00E11163">
            <w:rPr>
              <w:noProof/>
            </w:rPr>
            <w:drawing>
              <wp:anchor distT="0" distB="0" distL="114300" distR="114300" simplePos="0" relativeHeight="251712512" behindDoc="1" locked="0" layoutInCell="1" allowOverlap="1" wp14:anchorId="50D8BA95" wp14:editId="257AD819">
                <wp:simplePos x="0" y="0"/>
                <wp:positionH relativeFrom="column">
                  <wp:posOffset>27305</wp:posOffset>
                </wp:positionH>
                <wp:positionV relativeFrom="paragraph">
                  <wp:posOffset>142240</wp:posOffset>
                </wp:positionV>
                <wp:extent cx="954405" cy="628650"/>
                <wp:effectExtent l="0" t="0" r="0" b="0"/>
                <wp:wrapNone/>
                <wp:docPr id="378" name="Imagen 378" descr="Icon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" name="Imagen 315" descr="Icono&#10;&#10;Descripción generada automáticamente con confianza media"/>
                        <pic:cNvPicPr/>
                      </pic:nvPicPr>
                      <pic:blipFill>
                        <a:blip r:embed="rId2">
                          <a:alphaModFix amt="90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colorTemperature colorTemp="4700"/>
                                  </a14:imgEffect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440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E11163">
            <w:rPr>
              <w:noProof/>
            </w:rPr>
            <w:drawing>
              <wp:anchor distT="0" distB="0" distL="114300" distR="114300" simplePos="0" relativeHeight="251711488" behindDoc="1" locked="0" layoutInCell="1" allowOverlap="1" wp14:anchorId="74C0F51F" wp14:editId="29888F63">
                <wp:simplePos x="0" y="0"/>
                <wp:positionH relativeFrom="column">
                  <wp:posOffset>-66675</wp:posOffset>
                </wp:positionH>
                <wp:positionV relativeFrom="paragraph">
                  <wp:posOffset>-2540</wp:posOffset>
                </wp:positionV>
                <wp:extent cx="869950" cy="572770"/>
                <wp:effectExtent l="0" t="0" r="6350" b="0"/>
                <wp:wrapNone/>
                <wp:docPr id="379" name="Imagen 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9950" cy="57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409" w:type="dxa"/>
          <w:vAlign w:val="center"/>
        </w:tcPr>
        <w:p w14:paraId="0EC39BA9" w14:textId="77777777" w:rsidR="00B0146B" w:rsidRPr="00BF6FA1" w:rsidRDefault="00B0146B" w:rsidP="00B0146B">
          <w:pPr>
            <w:jc w:val="center"/>
          </w:pPr>
        </w:p>
      </w:tc>
    </w:tr>
    <w:tr w:rsidR="00B0146B" w:rsidRPr="00DC31A6" w14:paraId="3ED32441" w14:textId="77777777" w:rsidTr="00B0146B">
      <w:trPr>
        <w:trHeight w:val="693"/>
      </w:trPr>
      <w:tc>
        <w:tcPr>
          <w:tcW w:w="600" w:type="dxa"/>
          <w:vMerge/>
        </w:tcPr>
        <w:p w14:paraId="44840B10" w14:textId="77777777" w:rsidR="00B0146B" w:rsidRPr="00DC31A6" w:rsidRDefault="00B0146B" w:rsidP="00B0146B"/>
      </w:tc>
      <w:tc>
        <w:tcPr>
          <w:tcW w:w="10138" w:type="dxa"/>
          <w:gridSpan w:val="2"/>
        </w:tcPr>
        <w:p w14:paraId="18A92C39" w14:textId="77777777" w:rsidR="00B0146B" w:rsidRPr="00DC31A6" w:rsidRDefault="00B0146B" w:rsidP="00B0146B">
          <w:pPr>
            <w:rPr>
              <w:noProof/>
            </w:rPr>
          </w:pPr>
        </w:p>
      </w:tc>
      <w:tc>
        <w:tcPr>
          <w:tcW w:w="10137" w:type="dxa"/>
          <w:gridSpan w:val="2"/>
        </w:tcPr>
        <w:p w14:paraId="2D12499F" w14:textId="77777777" w:rsidR="00B0146B" w:rsidRPr="00DC31A6" w:rsidRDefault="00B0146B" w:rsidP="00B0146B">
          <w:pPr>
            <w:rPr>
              <w:noProof/>
            </w:rPr>
          </w:pPr>
        </w:p>
      </w:tc>
      <w:tc>
        <w:tcPr>
          <w:tcW w:w="10138" w:type="dxa"/>
          <w:gridSpan w:val="3"/>
          <w:tcBorders>
            <w:top w:val="single" w:sz="4" w:space="0" w:color="D56C2C"/>
          </w:tcBorders>
        </w:tcPr>
        <w:p w14:paraId="319F141B" w14:textId="77777777" w:rsidR="00B0146B" w:rsidRPr="00DC31A6" w:rsidRDefault="00B0146B" w:rsidP="00B0146B">
          <w:pPr>
            <w:rPr>
              <w:noProof/>
            </w:rPr>
          </w:pPr>
        </w:p>
      </w:tc>
    </w:tr>
  </w:tbl>
  <w:p w14:paraId="4522A04A" w14:textId="77777777" w:rsidR="00000000" w:rsidRDefault="00000000">
    <w:pPr>
      <w:pStyle w:val="Encabezad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2D3E" w14:textId="77777777" w:rsidR="002A6D40" w:rsidRDefault="002A6D40" w:rsidP="00B41905">
    <w:pPr>
      <w:pStyle w:val="Encabezado"/>
    </w:pPr>
    <w:r>
      <w:rPr>
        <w:noProof/>
      </w:rPr>
      <w:drawing>
        <wp:anchor distT="0" distB="0" distL="114300" distR="114300" simplePos="0" relativeHeight="251693056" behindDoc="1" locked="0" layoutInCell="1" allowOverlap="1" wp14:anchorId="76F19CCE" wp14:editId="2E1994DB">
          <wp:simplePos x="0" y="0"/>
          <wp:positionH relativeFrom="column">
            <wp:posOffset>-1815215</wp:posOffset>
          </wp:positionH>
          <wp:positionV relativeFrom="paragraph">
            <wp:posOffset>4489554</wp:posOffset>
          </wp:positionV>
          <wp:extent cx="7578412" cy="5876144"/>
          <wp:effectExtent l="0" t="0" r="3810" b="0"/>
          <wp:wrapNone/>
          <wp:docPr id="380" name="Imagen 3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LKS-word-portada.jpg"/>
                  <pic:cNvPicPr/>
                </pic:nvPicPr>
                <pic:blipFill rotWithShape="1">
                  <a:blip r:embed="rId1"/>
                  <a:srcRect t="45175"/>
                  <a:stretch/>
                </pic:blipFill>
                <pic:spPr bwMode="auto">
                  <a:xfrm>
                    <a:off x="0" y="0"/>
                    <a:ext cx="7582481" cy="5879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5753"/>
    <w:multiLevelType w:val="hybridMultilevel"/>
    <w:tmpl w:val="86B667C6"/>
    <w:lvl w:ilvl="0" w:tplc="5A1E9ECA">
      <w:start w:val="1"/>
      <w:numFmt w:val="bullet"/>
      <w:lvlText w:val="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E0FFD"/>
    <w:multiLevelType w:val="hybridMultilevel"/>
    <w:tmpl w:val="190A1726"/>
    <w:lvl w:ilvl="0" w:tplc="66427ADE">
      <w:start w:val="1"/>
      <w:numFmt w:val="bullet"/>
      <w:lvlText w:val="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51764"/>
    <w:multiLevelType w:val="multilevel"/>
    <w:tmpl w:val="E4123824"/>
    <w:lvl w:ilvl="0">
      <w:start w:val="1"/>
      <w:numFmt w:val="decimal"/>
      <w:lvlText w:val="%1."/>
      <w:lvlJc w:val="left"/>
      <w:pPr>
        <w:tabs>
          <w:tab w:val="num" w:pos="1247"/>
        </w:tabs>
        <w:ind w:left="1247" w:hanging="1247"/>
      </w:pPr>
      <w:rPr>
        <w:rFonts w:ascii="Verdana" w:hAnsi="Verdana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/>
        <w:i w:val="0"/>
        <w:caps w:val="0"/>
        <w:color w:val="auto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61" w:hanging="126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405" w:hanging="14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49"/>
        </w:tabs>
        <w:ind w:left="154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021" w:hanging="102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134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247" w:hanging="1247"/>
      </w:pPr>
      <w:rPr>
        <w:rFonts w:hint="default"/>
      </w:rPr>
    </w:lvl>
  </w:abstractNum>
  <w:abstractNum w:abstractNumId="3" w15:restartNumberingAfterBreak="0">
    <w:nsid w:val="182631C6"/>
    <w:multiLevelType w:val="multilevel"/>
    <w:tmpl w:val="ECFE91C8"/>
    <w:lvl w:ilvl="0">
      <w:start w:val="1"/>
      <w:numFmt w:val="decimal"/>
      <w:lvlText w:val="%1"/>
      <w:lvlJc w:val="left"/>
      <w:pPr>
        <w:ind w:left="432" w:hanging="432"/>
      </w:pPr>
      <w:rPr>
        <w:b/>
        <w:i w:val="0"/>
        <w:caps/>
        <w:sz w:val="36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  <w:b/>
        <w:i w:val="0"/>
        <w:color w:val="D56C2C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i w:val="0"/>
        <w:color w:val="4A5051"/>
        <w:sz w:val="28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10D1E25"/>
    <w:multiLevelType w:val="multilevel"/>
    <w:tmpl w:val="859E9ECE"/>
    <w:lvl w:ilvl="0">
      <w:start w:val="1"/>
      <w:numFmt w:val="bullet"/>
      <w:pStyle w:val="Vieta3"/>
      <w:lvlText w:val=""/>
      <w:lvlJc w:val="left"/>
      <w:pPr>
        <w:ind w:left="2484" w:hanging="360"/>
      </w:pPr>
      <w:rPr>
        <w:rFonts w:ascii="Wingdings 3" w:hAnsi="Wingdings 3" w:hint="default"/>
        <w:color w:val="D56C2C"/>
        <w:sz w:val="24"/>
      </w:rPr>
    </w:lvl>
    <w:lvl w:ilvl="1">
      <w:numFmt w:val="bullet"/>
      <w:lvlText w:val="o"/>
      <w:lvlJc w:val="left"/>
      <w:pPr>
        <w:ind w:left="320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2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64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36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08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0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2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44" w:hanging="360"/>
      </w:pPr>
      <w:rPr>
        <w:rFonts w:ascii="Wingdings" w:hAnsi="Wingdings"/>
      </w:rPr>
    </w:lvl>
  </w:abstractNum>
  <w:abstractNum w:abstractNumId="5" w15:restartNumberingAfterBreak="0">
    <w:nsid w:val="22461DFC"/>
    <w:multiLevelType w:val="multilevel"/>
    <w:tmpl w:val="9C9C96B6"/>
    <w:lvl w:ilvl="0">
      <w:start w:val="1"/>
      <w:numFmt w:val="bullet"/>
      <w:lvlText w:val=""/>
      <w:lvlJc w:val="left"/>
      <w:pPr>
        <w:ind w:left="1080" w:hanging="360"/>
      </w:pPr>
      <w:rPr>
        <w:rFonts w:ascii="Wingdings 3" w:hAnsi="Wingdings 3" w:hint="default"/>
        <w:color w:val="D56C2C"/>
        <w:sz w:val="24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 w15:restartNumberingAfterBreak="0">
    <w:nsid w:val="25380C86"/>
    <w:multiLevelType w:val="multilevel"/>
    <w:tmpl w:val="14184B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26E724F5"/>
    <w:multiLevelType w:val="multilevel"/>
    <w:tmpl w:val="CA8E4484"/>
    <w:lvl w:ilvl="0">
      <w:start w:val="1"/>
      <w:numFmt w:val="bullet"/>
      <w:pStyle w:val="Vieta2"/>
      <w:lvlText w:val=""/>
      <w:lvlJc w:val="left"/>
      <w:pPr>
        <w:ind w:left="1765" w:hanging="360"/>
      </w:pPr>
      <w:rPr>
        <w:rFonts w:ascii="Wingdings 3" w:hAnsi="Wingdings 3" w:hint="default"/>
        <w:color w:val="D56C2C"/>
        <w:sz w:val="24"/>
      </w:rPr>
    </w:lvl>
    <w:lvl w:ilvl="1">
      <w:numFmt w:val="bullet"/>
      <w:lvlText w:val="o"/>
      <w:lvlJc w:val="left"/>
      <w:pPr>
        <w:ind w:left="212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4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6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28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0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2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4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65" w:hanging="360"/>
      </w:pPr>
      <w:rPr>
        <w:rFonts w:ascii="Wingdings" w:hAnsi="Wingdings"/>
      </w:rPr>
    </w:lvl>
  </w:abstractNum>
  <w:abstractNum w:abstractNumId="8" w15:restartNumberingAfterBreak="0">
    <w:nsid w:val="27151349"/>
    <w:multiLevelType w:val="multilevel"/>
    <w:tmpl w:val="6EF6611A"/>
    <w:lvl w:ilvl="0">
      <w:start w:val="1"/>
      <w:numFmt w:val="decimal"/>
      <w:lvlText w:val="%1"/>
      <w:lvlJc w:val="left"/>
      <w:pPr>
        <w:ind w:left="432" w:hanging="432"/>
      </w:pPr>
      <w:rPr>
        <w:b/>
        <w:i w:val="0"/>
        <w:caps/>
        <w:sz w:val="36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  <w:b/>
        <w:i w:val="0"/>
        <w:color w:val="D56C2C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i w:val="0"/>
        <w:color w:val="4A5051"/>
        <w:sz w:val="28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9195A6D"/>
    <w:multiLevelType w:val="hybridMultilevel"/>
    <w:tmpl w:val="112E85E0"/>
    <w:lvl w:ilvl="0" w:tplc="0C0A000F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4058" w:hanging="360"/>
      </w:pPr>
    </w:lvl>
    <w:lvl w:ilvl="2" w:tplc="0C0A001B" w:tentative="1">
      <w:start w:val="1"/>
      <w:numFmt w:val="lowerRoman"/>
      <w:lvlText w:val="%3."/>
      <w:lvlJc w:val="right"/>
      <w:pPr>
        <w:ind w:left="4778" w:hanging="180"/>
      </w:pPr>
    </w:lvl>
    <w:lvl w:ilvl="3" w:tplc="0C0A000F" w:tentative="1">
      <w:start w:val="1"/>
      <w:numFmt w:val="decimal"/>
      <w:lvlText w:val="%4."/>
      <w:lvlJc w:val="left"/>
      <w:pPr>
        <w:ind w:left="5498" w:hanging="360"/>
      </w:pPr>
    </w:lvl>
    <w:lvl w:ilvl="4" w:tplc="0C0A0019" w:tentative="1">
      <w:start w:val="1"/>
      <w:numFmt w:val="lowerLetter"/>
      <w:lvlText w:val="%5."/>
      <w:lvlJc w:val="left"/>
      <w:pPr>
        <w:ind w:left="6218" w:hanging="360"/>
      </w:pPr>
    </w:lvl>
    <w:lvl w:ilvl="5" w:tplc="0C0A001B" w:tentative="1">
      <w:start w:val="1"/>
      <w:numFmt w:val="lowerRoman"/>
      <w:lvlText w:val="%6."/>
      <w:lvlJc w:val="right"/>
      <w:pPr>
        <w:ind w:left="6938" w:hanging="180"/>
      </w:pPr>
    </w:lvl>
    <w:lvl w:ilvl="6" w:tplc="0C0A000F" w:tentative="1">
      <w:start w:val="1"/>
      <w:numFmt w:val="decimal"/>
      <w:lvlText w:val="%7."/>
      <w:lvlJc w:val="left"/>
      <w:pPr>
        <w:ind w:left="7658" w:hanging="360"/>
      </w:pPr>
    </w:lvl>
    <w:lvl w:ilvl="7" w:tplc="0C0A0019" w:tentative="1">
      <w:start w:val="1"/>
      <w:numFmt w:val="lowerLetter"/>
      <w:lvlText w:val="%8."/>
      <w:lvlJc w:val="left"/>
      <w:pPr>
        <w:ind w:left="8378" w:hanging="360"/>
      </w:pPr>
    </w:lvl>
    <w:lvl w:ilvl="8" w:tplc="0C0A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10" w15:restartNumberingAfterBreak="0">
    <w:nsid w:val="303771CB"/>
    <w:multiLevelType w:val="multilevel"/>
    <w:tmpl w:val="EE7A87A0"/>
    <w:lvl w:ilvl="0">
      <w:start w:val="1"/>
      <w:numFmt w:val="bullet"/>
      <w:lvlText w:val=""/>
      <w:lvlJc w:val="left"/>
      <w:pPr>
        <w:tabs>
          <w:tab w:val="num" w:pos="700"/>
        </w:tabs>
        <w:ind w:left="70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060"/>
        </w:tabs>
        <w:ind w:left="10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420"/>
        </w:tabs>
        <w:ind w:left="1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40"/>
        </w:tabs>
        <w:ind w:left="21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</w:abstractNum>
  <w:abstractNum w:abstractNumId="11" w15:restartNumberingAfterBreak="0">
    <w:nsid w:val="34E27819"/>
    <w:multiLevelType w:val="multilevel"/>
    <w:tmpl w:val="8A72CAD8"/>
    <w:lvl w:ilvl="0">
      <w:numFmt w:val="bullet"/>
      <w:pStyle w:val="Estilo1"/>
      <w:lvlText w:val=""/>
      <w:lvlJc w:val="left"/>
      <w:pPr>
        <w:ind w:left="1080" w:hanging="360"/>
      </w:pPr>
      <w:rPr>
        <w:rFonts w:ascii="Wingdings" w:hAnsi="Wingdings"/>
        <w:color w:val="D56C2C"/>
        <w:sz w:val="24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2" w15:restartNumberingAfterBreak="0">
    <w:nsid w:val="3569344C"/>
    <w:multiLevelType w:val="multilevel"/>
    <w:tmpl w:val="2F24CC48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ascii="Verdana" w:hAnsi="Verdana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/>
        <w:i w:val="0"/>
        <w:caps w:val="0"/>
        <w:color w:val="auto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61" w:hanging="126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405" w:hanging="14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49"/>
        </w:tabs>
        <w:ind w:left="154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021" w:hanging="102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134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13" w15:restartNumberingAfterBreak="0">
    <w:nsid w:val="37A321CB"/>
    <w:multiLevelType w:val="multilevel"/>
    <w:tmpl w:val="50EE1BA2"/>
    <w:lvl w:ilvl="0">
      <w:start w:val="1"/>
      <w:numFmt w:val="bullet"/>
      <w:pStyle w:val="Vieta1"/>
      <w:lvlText w:val=""/>
      <w:lvlJc w:val="left"/>
      <w:pPr>
        <w:ind w:left="1080" w:hanging="360"/>
      </w:pPr>
      <w:rPr>
        <w:rFonts w:ascii="Wingdings" w:hAnsi="Wingdings" w:hint="default"/>
        <w:color w:val="D56C2C"/>
        <w:sz w:val="24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4" w15:restartNumberingAfterBreak="0">
    <w:nsid w:val="3CCE6712"/>
    <w:multiLevelType w:val="multilevel"/>
    <w:tmpl w:val="11265FF2"/>
    <w:lvl w:ilvl="0">
      <w:numFmt w:val="bullet"/>
      <w:pStyle w:val="Estilo2"/>
      <w:lvlText w:val=""/>
      <w:lvlJc w:val="left"/>
      <w:pPr>
        <w:ind w:left="1765" w:hanging="360"/>
      </w:pPr>
      <w:rPr>
        <w:rFonts w:ascii="Wingdings" w:hAnsi="Wingdings"/>
        <w:color w:val="D56C2C"/>
        <w:sz w:val="24"/>
      </w:rPr>
    </w:lvl>
    <w:lvl w:ilvl="1">
      <w:numFmt w:val="bullet"/>
      <w:lvlText w:val="o"/>
      <w:lvlJc w:val="left"/>
      <w:pPr>
        <w:ind w:left="212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4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6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28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0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2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4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65" w:hanging="360"/>
      </w:pPr>
      <w:rPr>
        <w:rFonts w:ascii="Wingdings" w:hAnsi="Wingdings"/>
      </w:rPr>
    </w:lvl>
  </w:abstractNum>
  <w:abstractNum w:abstractNumId="15" w15:restartNumberingAfterBreak="0">
    <w:nsid w:val="3D580CC7"/>
    <w:multiLevelType w:val="multilevel"/>
    <w:tmpl w:val="37BC7200"/>
    <w:lvl w:ilvl="0">
      <w:start w:val="1"/>
      <w:numFmt w:val="bullet"/>
      <w:lvlText w:val=""/>
      <w:lvlJc w:val="left"/>
      <w:pPr>
        <w:ind w:left="1080" w:hanging="360"/>
      </w:pPr>
      <w:rPr>
        <w:rFonts w:ascii="Symbol" w:hAnsi="Symbol" w:hint="default"/>
        <w:color w:val="D56C2C"/>
        <w:sz w:val="24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6" w15:restartNumberingAfterBreak="0">
    <w:nsid w:val="40C929B3"/>
    <w:multiLevelType w:val="multilevel"/>
    <w:tmpl w:val="AD901662"/>
    <w:styleLink w:val="WWOutlineListStyle2"/>
    <w:lvl w:ilvl="0">
      <w:start w:val="1"/>
      <w:numFmt w:val="decimal"/>
      <w:lvlText w:val="%1"/>
      <w:lvlJc w:val="left"/>
      <w:pPr>
        <w:ind w:left="432" w:hanging="432"/>
      </w:pPr>
      <w:rPr>
        <w:b/>
        <w:i w:val="0"/>
        <w:caps/>
        <w:sz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i w:val="0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i w:val="0"/>
        <w:color w:val="4A5051"/>
        <w:sz w:val="28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1744C42"/>
    <w:multiLevelType w:val="multilevel"/>
    <w:tmpl w:val="49A81D98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ascii="Verdana" w:hAnsi="Verdana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/>
        <w:i w:val="0"/>
        <w:caps w:val="0"/>
        <w:color w:val="auto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61" w:hanging="126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405" w:hanging="14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49"/>
        </w:tabs>
        <w:ind w:left="154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1021" w:hanging="102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18" w15:restartNumberingAfterBreak="0">
    <w:nsid w:val="4858175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BFF38A2"/>
    <w:multiLevelType w:val="multilevel"/>
    <w:tmpl w:val="E00EF61C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ascii="Century Gothic" w:hAnsi="Century Gothic" w:hint="default"/>
        <w:b/>
        <w:i w:val="0"/>
        <w:caps/>
        <w:color w:val="D46B2A"/>
        <w:sz w:val="36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/>
        <w:i w:val="0"/>
        <w:caps w:val="0"/>
        <w:color w:val="auto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61" w:hanging="126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405" w:hanging="14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49"/>
        </w:tabs>
        <w:ind w:left="154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021" w:hanging="102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20" w15:restartNumberingAfterBreak="0">
    <w:nsid w:val="4C1802C6"/>
    <w:multiLevelType w:val="hybridMultilevel"/>
    <w:tmpl w:val="3F202B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1C07CB"/>
    <w:multiLevelType w:val="hybridMultilevel"/>
    <w:tmpl w:val="13FAA506"/>
    <w:lvl w:ilvl="0" w:tplc="38707130">
      <w:start w:val="1"/>
      <w:numFmt w:val="bullet"/>
      <w:lvlText w:val=""/>
      <w:lvlJc w:val="left"/>
      <w:pPr>
        <w:tabs>
          <w:tab w:val="num" w:pos="700"/>
        </w:tabs>
        <w:ind w:left="624" w:hanging="284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864E4"/>
    <w:multiLevelType w:val="multilevel"/>
    <w:tmpl w:val="2744AD0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3D3567C"/>
    <w:multiLevelType w:val="hybridMultilevel"/>
    <w:tmpl w:val="B3485962"/>
    <w:lvl w:ilvl="0" w:tplc="BF2CAAB0">
      <w:start w:val="1"/>
      <w:numFmt w:val="bullet"/>
      <w:lvlText w:val=""/>
      <w:lvlJc w:val="left"/>
      <w:pPr>
        <w:tabs>
          <w:tab w:val="num" w:pos="1778"/>
        </w:tabs>
        <w:ind w:left="1758" w:hanging="34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1F53C7"/>
    <w:multiLevelType w:val="multilevel"/>
    <w:tmpl w:val="EA3EEC16"/>
    <w:lvl w:ilvl="0">
      <w:start w:val="1"/>
      <w:numFmt w:val="bullet"/>
      <w:lvlText w:val=""/>
      <w:lvlJc w:val="left"/>
      <w:pPr>
        <w:ind w:left="1080" w:hanging="360"/>
      </w:pPr>
      <w:rPr>
        <w:rFonts w:ascii="Wingdings 3" w:hAnsi="Wingdings 3" w:hint="default"/>
        <w:color w:val="D56C2C"/>
        <w:sz w:val="24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5" w15:restartNumberingAfterBreak="0">
    <w:nsid w:val="64CD4866"/>
    <w:multiLevelType w:val="multilevel"/>
    <w:tmpl w:val="23C0F0D8"/>
    <w:lvl w:ilvl="0">
      <w:start w:val="1"/>
      <w:numFmt w:val="bullet"/>
      <w:lvlText w:val=""/>
      <w:lvlJc w:val="left"/>
      <w:pPr>
        <w:ind w:left="1080" w:hanging="360"/>
      </w:pPr>
      <w:rPr>
        <w:rFonts w:ascii="Wingdings 3" w:hAnsi="Wingdings 3" w:hint="default"/>
        <w:color w:val="D56C2C"/>
        <w:sz w:val="24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6" w15:restartNumberingAfterBreak="0">
    <w:nsid w:val="718678E8"/>
    <w:multiLevelType w:val="multilevel"/>
    <w:tmpl w:val="3718EEAC"/>
    <w:lvl w:ilvl="0">
      <w:start w:val="1"/>
      <w:numFmt w:val="bullet"/>
      <w:lvlText w:val=""/>
      <w:lvlJc w:val="left"/>
      <w:pPr>
        <w:ind w:left="1080" w:hanging="360"/>
      </w:pPr>
      <w:rPr>
        <w:rFonts w:ascii="Wingdings 3" w:hAnsi="Wingdings 3" w:hint="default"/>
        <w:color w:val="D56C2C"/>
        <w:sz w:val="24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7" w15:restartNumberingAfterBreak="0">
    <w:nsid w:val="73E2048F"/>
    <w:multiLevelType w:val="hybridMultilevel"/>
    <w:tmpl w:val="2B2A3D4C"/>
    <w:lvl w:ilvl="0" w:tplc="A5D42280">
      <w:start w:val="1"/>
      <w:numFmt w:val="bullet"/>
      <w:lvlText w:val=""/>
      <w:lvlJc w:val="left"/>
      <w:pPr>
        <w:tabs>
          <w:tab w:val="num" w:pos="700"/>
        </w:tabs>
        <w:ind w:left="624" w:hanging="284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AF0941"/>
    <w:multiLevelType w:val="multilevel"/>
    <w:tmpl w:val="79BECAF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74741303">
    <w:abstractNumId w:val="10"/>
  </w:num>
  <w:num w:numId="2" w16cid:durableId="322199165">
    <w:abstractNumId w:val="17"/>
  </w:num>
  <w:num w:numId="3" w16cid:durableId="2068334522">
    <w:abstractNumId w:val="17"/>
  </w:num>
  <w:num w:numId="4" w16cid:durableId="967051114">
    <w:abstractNumId w:val="17"/>
  </w:num>
  <w:num w:numId="5" w16cid:durableId="1599674767">
    <w:abstractNumId w:val="17"/>
  </w:num>
  <w:num w:numId="6" w16cid:durableId="325331443">
    <w:abstractNumId w:val="21"/>
  </w:num>
  <w:num w:numId="7" w16cid:durableId="885292743">
    <w:abstractNumId w:val="0"/>
  </w:num>
  <w:num w:numId="8" w16cid:durableId="36584265">
    <w:abstractNumId w:val="23"/>
  </w:num>
  <w:num w:numId="9" w16cid:durableId="591160693">
    <w:abstractNumId w:val="21"/>
  </w:num>
  <w:num w:numId="10" w16cid:durableId="359821233">
    <w:abstractNumId w:val="17"/>
  </w:num>
  <w:num w:numId="11" w16cid:durableId="1020593435">
    <w:abstractNumId w:val="6"/>
  </w:num>
  <w:num w:numId="12" w16cid:durableId="578028066">
    <w:abstractNumId w:val="19"/>
  </w:num>
  <w:num w:numId="13" w16cid:durableId="347802641">
    <w:abstractNumId w:val="12"/>
  </w:num>
  <w:num w:numId="14" w16cid:durableId="1428619618">
    <w:abstractNumId w:val="2"/>
  </w:num>
  <w:num w:numId="15" w16cid:durableId="1279264655">
    <w:abstractNumId w:val="21"/>
  </w:num>
  <w:num w:numId="16" w16cid:durableId="1724520304">
    <w:abstractNumId w:val="0"/>
  </w:num>
  <w:num w:numId="17" w16cid:durableId="178128731">
    <w:abstractNumId w:val="23"/>
  </w:num>
  <w:num w:numId="18" w16cid:durableId="1612584712">
    <w:abstractNumId w:val="21"/>
  </w:num>
  <w:num w:numId="19" w16cid:durableId="1921405229">
    <w:abstractNumId w:val="0"/>
  </w:num>
  <w:num w:numId="20" w16cid:durableId="1493064932">
    <w:abstractNumId w:val="23"/>
  </w:num>
  <w:num w:numId="21" w16cid:durableId="55786543">
    <w:abstractNumId w:val="19"/>
  </w:num>
  <w:num w:numId="22" w16cid:durableId="1626888857">
    <w:abstractNumId w:val="27"/>
  </w:num>
  <w:num w:numId="23" w16cid:durableId="1008142983">
    <w:abstractNumId w:val="27"/>
  </w:num>
  <w:num w:numId="24" w16cid:durableId="1422798833">
    <w:abstractNumId w:val="1"/>
  </w:num>
  <w:num w:numId="25" w16cid:durableId="241842319">
    <w:abstractNumId w:val="1"/>
  </w:num>
  <w:num w:numId="26" w16cid:durableId="1543899915">
    <w:abstractNumId w:val="9"/>
  </w:num>
  <w:num w:numId="27" w16cid:durableId="825902366">
    <w:abstractNumId w:val="28"/>
  </w:num>
  <w:num w:numId="28" w16cid:durableId="172114599">
    <w:abstractNumId w:val="16"/>
  </w:num>
  <w:num w:numId="29" w16cid:durableId="1795253598">
    <w:abstractNumId w:val="11"/>
  </w:num>
  <w:num w:numId="30" w16cid:durableId="1734427528">
    <w:abstractNumId w:val="14"/>
  </w:num>
  <w:num w:numId="31" w16cid:durableId="105854555">
    <w:abstractNumId w:val="4"/>
  </w:num>
  <w:num w:numId="32" w16cid:durableId="946232611">
    <w:abstractNumId w:val="16"/>
  </w:num>
  <w:num w:numId="33" w16cid:durableId="1836610159">
    <w:abstractNumId w:val="11"/>
  </w:num>
  <w:num w:numId="34" w16cid:durableId="1007827688">
    <w:abstractNumId w:val="8"/>
  </w:num>
  <w:num w:numId="35" w16cid:durableId="693313906">
    <w:abstractNumId w:val="3"/>
  </w:num>
  <w:num w:numId="36" w16cid:durableId="1553350031">
    <w:abstractNumId w:val="18"/>
  </w:num>
  <w:num w:numId="37" w16cid:durableId="1691375874">
    <w:abstractNumId w:val="22"/>
  </w:num>
  <w:num w:numId="38" w16cid:durableId="1355689444">
    <w:abstractNumId w:val="20"/>
  </w:num>
  <w:num w:numId="39" w16cid:durableId="1339045514">
    <w:abstractNumId w:val="15"/>
  </w:num>
  <w:num w:numId="40" w16cid:durableId="2119175012">
    <w:abstractNumId w:val="7"/>
  </w:num>
  <w:num w:numId="41" w16cid:durableId="580256920">
    <w:abstractNumId w:val="26"/>
  </w:num>
  <w:num w:numId="42" w16cid:durableId="1080061514">
    <w:abstractNumId w:val="24"/>
  </w:num>
  <w:num w:numId="43" w16cid:durableId="1090352428">
    <w:abstractNumId w:val="25"/>
  </w:num>
  <w:num w:numId="44" w16cid:durableId="203520435">
    <w:abstractNumId w:val="5"/>
  </w:num>
  <w:num w:numId="45" w16cid:durableId="5807920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DC"/>
    <w:rsid w:val="00007FAD"/>
    <w:rsid w:val="0001172F"/>
    <w:rsid w:val="00021EA7"/>
    <w:rsid w:val="0005042E"/>
    <w:rsid w:val="0006240C"/>
    <w:rsid w:val="00065808"/>
    <w:rsid w:val="00091AE7"/>
    <w:rsid w:val="000A1571"/>
    <w:rsid w:val="000B36B5"/>
    <w:rsid w:val="000B7587"/>
    <w:rsid w:val="000C75A1"/>
    <w:rsid w:val="001103BC"/>
    <w:rsid w:val="001216D7"/>
    <w:rsid w:val="001217D1"/>
    <w:rsid w:val="0013147E"/>
    <w:rsid w:val="00144D43"/>
    <w:rsid w:val="001C608E"/>
    <w:rsid w:val="001E6E45"/>
    <w:rsid w:val="001F36AE"/>
    <w:rsid w:val="00216209"/>
    <w:rsid w:val="00217B25"/>
    <w:rsid w:val="00226B39"/>
    <w:rsid w:val="00233C2D"/>
    <w:rsid w:val="0023786E"/>
    <w:rsid w:val="00243B98"/>
    <w:rsid w:val="0025356B"/>
    <w:rsid w:val="00264B35"/>
    <w:rsid w:val="00272C02"/>
    <w:rsid w:val="00276876"/>
    <w:rsid w:val="00293650"/>
    <w:rsid w:val="002A1B84"/>
    <w:rsid w:val="002A44B1"/>
    <w:rsid w:val="002A6D40"/>
    <w:rsid w:val="002C3366"/>
    <w:rsid w:val="002F01DC"/>
    <w:rsid w:val="00314C5A"/>
    <w:rsid w:val="00315874"/>
    <w:rsid w:val="00324BBF"/>
    <w:rsid w:val="00330D7E"/>
    <w:rsid w:val="0033332B"/>
    <w:rsid w:val="0034474F"/>
    <w:rsid w:val="00366285"/>
    <w:rsid w:val="00370BA8"/>
    <w:rsid w:val="00391C3E"/>
    <w:rsid w:val="00392DEE"/>
    <w:rsid w:val="003A5CDD"/>
    <w:rsid w:val="003C6B69"/>
    <w:rsid w:val="003E3BB6"/>
    <w:rsid w:val="003F0873"/>
    <w:rsid w:val="003F6E1C"/>
    <w:rsid w:val="00410352"/>
    <w:rsid w:val="004263DD"/>
    <w:rsid w:val="004702CF"/>
    <w:rsid w:val="0047790C"/>
    <w:rsid w:val="0048178F"/>
    <w:rsid w:val="00485401"/>
    <w:rsid w:val="004A2C3D"/>
    <w:rsid w:val="004B7F54"/>
    <w:rsid w:val="004C5E66"/>
    <w:rsid w:val="004D7CC1"/>
    <w:rsid w:val="00503A2F"/>
    <w:rsid w:val="00521B7F"/>
    <w:rsid w:val="005312BB"/>
    <w:rsid w:val="00532ABD"/>
    <w:rsid w:val="00540F6A"/>
    <w:rsid w:val="00557A0C"/>
    <w:rsid w:val="005A0830"/>
    <w:rsid w:val="005A39EC"/>
    <w:rsid w:val="005A67DF"/>
    <w:rsid w:val="005E1069"/>
    <w:rsid w:val="005F0D2B"/>
    <w:rsid w:val="0060034D"/>
    <w:rsid w:val="00607044"/>
    <w:rsid w:val="00607C95"/>
    <w:rsid w:val="00624E70"/>
    <w:rsid w:val="00632709"/>
    <w:rsid w:val="006557E8"/>
    <w:rsid w:val="00661F38"/>
    <w:rsid w:val="006841F2"/>
    <w:rsid w:val="00693300"/>
    <w:rsid w:val="006B24CA"/>
    <w:rsid w:val="006B376F"/>
    <w:rsid w:val="006E37F7"/>
    <w:rsid w:val="00701E2C"/>
    <w:rsid w:val="00710F16"/>
    <w:rsid w:val="00717F30"/>
    <w:rsid w:val="007202DC"/>
    <w:rsid w:val="0072525B"/>
    <w:rsid w:val="0074042E"/>
    <w:rsid w:val="00751C1A"/>
    <w:rsid w:val="0075201A"/>
    <w:rsid w:val="0075339B"/>
    <w:rsid w:val="007A18B9"/>
    <w:rsid w:val="007A5A32"/>
    <w:rsid w:val="007B0B85"/>
    <w:rsid w:val="007B2E53"/>
    <w:rsid w:val="007B325F"/>
    <w:rsid w:val="007E5D8D"/>
    <w:rsid w:val="007F0020"/>
    <w:rsid w:val="007F1FE7"/>
    <w:rsid w:val="007F2C7C"/>
    <w:rsid w:val="00831439"/>
    <w:rsid w:val="008430CA"/>
    <w:rsid w:val="00843776"/>
    <w:rsid w:val="0086040E"/>
    <w:rsid w:val="008A32BA"/>
    <w:rsid w:val="008B3A62"/>
    <w:rsid w:val="008C4B22"/>
    <w:rsid w:val="008C6B98"/>
    <w:rsid w:val="008D37F5"/>
    <w:rsid w:val="008E028F"/>
    <w:rsid w:val="008E67A9"/>
    <w:rsid w:val="008F4764"/>
    <w:rsid w:val="008F72B6"/>
    <w:rsid w:val="00946DE5"/>
    <w:rsid w:val="00957C8F"/>
    <w:rsid w:val="00965F12"/>
    <w:rsid w:val="00971FBF"/>
    <w:rsid w:val="009A03D5"/>
    <w:rsid w:val="009B25FA"/>
    <w:rsid w:val="009E58A2"/>
    <w:rsid w:val="009E6AB1"/>
    <w:rsid w:val="009E7853"/>
    <w:rsid w:val="00A22FAD"/>
    <w:rsid w:val="00A25E26"/>
    <w:rsid w:val="00A26A9B"/>
    <w:rsid w:val="00A55454"/>
    <w:rsid w:val="00A60245"/>
    <w:rsid w:val="00A8710D"/>
    <w:rsid w:val="00A956FD"/>
    <w:rsid w:val="00AA2FF3"/>
    <w:rsid w:val="00AA376B"/>
    <w:rsid w:val="00AB7919"/>
    <w:rsid w:val="00AC1705"/>
    <w:rsid w:val="00B0146B"/>
    <w:rsid w:val="00B019CE"/>
    <w:rsid w:val="00B22EBF"/>
    <w:rsid w:val="00B2613D"/>
    <w:rsid w:val="00B40A2A"/>
    <w:rsid w:val="00B41905"/>
    <w:rsid w:val="00B41F31"/>
    <w:rsid w:val="00B436C5"/>
    <w:rsid w:val="00B518BC"/>
    <w:rsid w:val="00B621C9"/>
    <w:rsid w:val="00B642AA"/>
    <w:rsid w:val="00B64B49"/>
    <w:rsid w:val="00B904F1"/>
    <w:rsid w:val="00B9693B"/>
    <w:rsid w:val="00BA37E7"/>
    <w:rsid w:val="00BC1E0E"/>
    <w:rsid w:val="00BC4FC8"/>
    <w:rsid w:val="00BD002A"/>
    <w:rsid w:val="00BD166F"/>
    <w:rsid w:val="00BF6F56"/>
    <w:rsid w:val="00BF6FA1"/>
    <w:rsid w:val="00C24681"/>
    <w:rsid w:val="00C276BD"/>
    <w:rsid w:val="00C4288A"/>
    <w:rsid w:val="00C4596E"/>
    <w:rsid w:val="00C57409"/>
    <w:rsid w:val="00C57F22"/>
    <w:rsid w:val="00C73D3D"/>
    <w:rsid w:val="00C8214A"/>
    <w:rsid w:val="00C93410"/>
    <w:rsid w:val="00CB1D9D"/>
    <w:rsid w:val="00CB5533"/>
    <w:rsid w:val="00CB7ECB"/>
    <w:rsid w:val="00CD0B64"/>
    <w:rsid w:val="00CD59D6"/>
    <w:rsid w:val="00CE7031"/>
    <w:rsid w:val="00D04984"/>
    <w:rsid w:val="00D103BE"/>
    <w:rsid w:val="00D12474"/>
    <w:rsid w:val="00D203A1"/>
    <w:rsid w:val="00D33FE8"/>
    <w:rsid w:val="00D5402A"/>
    <w:rsid w:val="00D6087B"/>
    <w:rsid w:val="00D71B14"/>
    <w:rsid w:val="00D75082"/>
    <w:rsid w:val="00D92818"/>
    <w:rsid w:val="00D932DC"/>
    <w:rsid w:val="00D97811"/>
    <w:rsid w:val="00DA4687"/>
    <w:rsid w:val="00DC31A6"/>
    <w:rsid w:val="00DE659B"/>
    <w:rsid w:val="00DF0928"/>
    <w:rsid w:val="00DF3417"/>
    <w:rsid w:val="00E042E6"/>
    <w:rsid w:val="00E07FA0"/>
    <w:rsid w:val="00E11163"/>
    <w:rsid w:val="00E17A35"/>
    <w:rsid w:val="00E348F3"/>
    <w:rsid w:val="00E4796E"/>
    <w:rsid w:val="00E60218"/>
    <w:rsid w:val="00E63519"/>
    <w:rsid w:val="00E67475"/>
    <w:rsid w:val="00E83C32"/>
    <w:rsid w:val="00EA056E"/>
    <w:rsid w:val="00EA753D"/>
    <w:rsid w:val="00EA7E54"/>
    <w:rsid w:val="00EB27B3"/>
    <w:rsid w:val="00EB3636"/>
    <w:rsid w:val="00EB6797"/>
    <w:rsid w:val="00EC1F9F"/>
    <w:rsid w:val="00EC5A87"/>
    <w:rsid w:val="00F11CC5"/>
    <w:rsid w:val="00F164AB"/>
    <w:rsid w:val="00F174D2"/>
    <w:rsid w:val="00F256C5"/>
    <w:rsid w:val="00F72792"/>
    <w:rsid w:val="00FA3AA7"/>
    <w:rsid w:val="00FB5C2C"/>
    <w:rsid w:val="00FB5F6A"/>
    <w:rsid w:val="00FC5794"/>
    <w:rsid w:val="00FC6497"/>
    <w:rsid w:val="00FF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53572F"/>
  <w15:docId w15:val="{E9AF1BE9-B8EF-4532-89DE-17FC7722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BB6"/>
    <w:pPr>
      <w:spacing w:before="120" w:after="240" w:line="280" w:lineRule="atLeast"/>
      <w:jc w:val="both"/>
    </w:pPr>
    <w:rPr>
      <w:rFonts w:ascii="Segoe UI" w:hAnsi="Segoe UI"/>
      <w:color w:val="4A5051"/>
      <w:szCs w:val="24"/>
    </w:rPr>
  </w:style>
  <w:style w:type="paragraph" w:styleId="Ttulo1">
    <w:name w:val="heading 1"/>
    <w:basedOn w:val="Titulo1"/>
    <w:next w:val="Normal"/>
    <w:autoRedefine/>
    <w:qFormat/>
    <w:rsid w:val="005E1069"/>
    <w:pPr>
      <w:pageBreakBefore/>
      <w:numPr>
        <w:numId w:val="37"/>
      </w:numPr>
      <w:spacing w:before="360" w:after="360" w:line="276" w:lineRule="auto"/>
      <w:ind w:left="431" w:hanging="431"/>
    </w:pPr>
    <w:rPr>
      <w:color w:val="F36C21"/>
    </w:rPr>
  </w:style>
  <w:style w:type="paragraph" w:styleId="Ttulo2">
    <w:name w:val="heading 2"/>
    <w:basedOn w:val="Titulo2"/>
    <w:next w:val="Normal"/>
    <w:qFormat/>
    <w:rsid w:val="003E3BB6"/>
    <w:pPr>
      <w:numPr>
        <w:ilvl w:val="1"/>
        <w:numId w:val="37"/>
      </w:numPr>
      <w:tabs>
        <w:tab w:val="left" w:pos="1134"/>
      </w:tabs>
      <w:spacing w:before="240" w:after="120"/>
      <w:ind w:left="578" w:hanging="578"/>
    </w:pPr>
    <w:rPr>
      <w:caps w:val="0"/>
      <w:color w:val="4A5051" w:themeColor="text1"/>
    </w:rPr>
  </w:style>
  <w:style w:type="paragraph" w:styleId="Ttulo3">
    <w:name w:val="heading 3"/>
    <w:basedOn w:val="Titulo3"/>
    <w:next w:val="Normal"/>
    <w:qFormat/>
    <w:rsid w:val="003E3BB6"/>
    <w:pPr>
      <w:numPr>
        <w:ilvl w:val="2"/>
        <w:numId w:val="37"/>
      </w:numPr>
      <w:tabs>
        <w:tab w:val="left" w:pos="1134"/>
      </w:tabs>
      <w:spacing w:before="240" w:after="120"/>
    </w:pPr>
    <w:rPr>
      <w:caps w:val="0"/>
    </w:rPr>
  </w:style>
  <w:style w:type="paragraph" w:styleId="Ttulo4">
    <w:name w:val="heading 4"/>
    <w:basedOn w:val="Titulo3"/>
    <w:next w:val="Normal"/>
    <w:qFormat/>
    <w:rsid w:val="003E3BB6"/>
    <w:pPr>
      <w:numPr>
        <w:ilvl w:val="3"/>
        <w:numId w:val="37"/>
      </w:numPr>
      <w:tabs>
        <w:tab w:val="left" w:pos="1134"/>
      </w:tabs>
      <w:spacing w:before="240" w:after="120"/>
      <w:ind w:left="862" w:hanging="862"/>
      <w:outlineLvl w:val="3"/>
    </w:pPr>
    <w:rPr>
      <w:sz w:val="20"/>
      <w:szCs w:val="20"/>
    </w:rPr>
  </w:style>
  <w:style w:type="paragraph" w:styleId="Ttulo5">
    <w:name w:val="heading 5"/>
    <w:basedOn w:val="Ttulo4"/>
    <w:next w:val="Normal"/>
    <w:autoRedefine/>
    <w:qFormat/>
    <w:rsid w:val="003E3BB6"/>
    <w:pPr>
      <w:numPr>
        <w:ilvl w:val="4"/>
      </w:numPr>
      <w:ind w:left="1009" w:hanging="1009"/>
      <w:outlineLvl w:val="4"/>
    </w:pPr>
    <w:rPr>
      <w:b w:val="0"/>
    </w:rPr>
  </w:style>
  <w:style w:type="paragraph" w:styleId="Ttulo6">
    <w:name w:val="heading 6"/>
    <w:basedOn w:val="Normal"/>
    <w:next w:val="Normal"/>
    <w:autoRedefine/>
    <w:qFormat/>
    <w:pPr>
      <w:keepNext/>
      <w:numPr>
        <w:ilvl w:val="5"/>
        <w:numId w:val="37"/>
      </w:numPr>
      <w:outlineLvl w:val="5"/>
    </w:pPr>
    <w:rPr>
      <w:b/>
      <w:bCs/>
    </w:rPr>
  </w:style>
  <w:style w:type="paragraph" w:styleId="Ttulo7">
    <w:name w:val="heading 7"/>
    <w:basedOn w:val="Normal"/>
    <w:next w:val="Normal"/>
    <w:autoRedefine/>
    <w:qFormat/>
    <w:pPr>
      <w:keepNext/>
      <w:numPr>
        <w:ilvl w:val="6"/>
        <w:numId w:val="37"/>
      </w:numPr>
      <w:outlineLvl w:val="6"/>
    </w:pPr>
    <w:rPr>
      <w:b/>
      <w:bCs/>
    </w:rPr>
  </w:style>
  <w:style w:type="paragraph" w:styleId="Ttulo8">
    <w:name w:val="heading 8"/>
    <w:basedOn w:val="Normal"/>
    <w:next w:val="Normal"/>
    <w:autoRedefine/>
    <w:qFormat/>
    <w:pPr>
      <w:keepNext/>
      <w:numPr>
        <w:ilvl w:val="7"/>
        <w:numId w:val="37"/>
      </w:numPr>
      <w:outlineLvl w:val="7"/>
    </w:pPr>
    <w:rPr>
      <w:b/>
    </w:rPr>
  </w:style>
  <w:style w:type="paragraph" w:styleId="Ttulo9">
    <w:name w:val="heading 9"/>
    <w:basedOn w:val="Normal"/>
    <w:next w:val="Normal"/>
    <w:autoRedefine/>
    <w:qFormat/>
    <w:pPr>
      <w:keepNext/>
      <w:numPr>
        <w:ilvl w:val="8"/>
        <w:numId w:val="37"/>
      </w:numPr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Vieta1">
    <w:name w:val="Viñeta 1"/>
    <w:basedOn w:val="Estilo1"/>
    <w:autoRedefine/>
    <w:qFormat/>
    <w:rsid w:val="00EB27B3"/>
    <w:pPr>
      <w:numPr>
        <w:numId w:val="45"/>
      </w:numPr>
    </w:pPr>
  </w:style>
  <w:style w:type="paragraph" w:customStyle="1" w:styleId="Vieta2">
    <w:name w:val="Viñeta 2"/>
    <w:basedOn w:val="Estilo2"/>
    <w:autoRedefine/>
    <w:qFormat/>
    <w:rsid w:val="00EB27B3"/>
    <w:pPr>
      <w:numPr>
        <w:numId w:val="40"/>
      </w:numPr>
    </w:pPr>
  </w:style>
  <w:style w:type="paragraph" w:customStyle="1" w:styleId="Vieta3">
    <w:name w:val="Viñeta 3"/>
    <w:basedOn w:val="Estilo3"/>
    <w:autoRedefine/>
    <w:qFormat/>
    <w:rsid w:val="00EB27B3"/>
    <w:pPr>
      <w:numPr>
        <w:numId w:val="31"/>
      </w:numPr>
    </w:pPr>
  </w:style>
  <w:style w:type="character" w:styleId="Hipervnculo">
    <w:name w:val="Hyperlink"/>
    <w:uiPriority w:val="99"/>
    <w:rPr>
      <w:color w:val="0000FF"/>
      <w:u w:val="single"/>
    </w:rPr>
  </w:style>
  <w:style w:type="character" w:styleId="Nmerodepgina">
    <w:name w:val="page number"/>
    <w:rPr>
      <w:rFonts w:ascii="Verdana" w:hAnsi="Verdana"/>
      <w:b/>
      <w:dstrike w:val="0"/>
      <w:sz w:val="16"/>
      <w:vertAlign w:val="baseline"/>
    </w:rPr>
  </w:style>
  <w:style w:type="paragraph" w:styleId="Encabezado">
    <w:name w:val="header"/>
    <w:basedOn w:val="Normal"/>
    <w:link w:val="EncabezadoCar"/>
    <w:uiPriority w:val="99"/>
    <w:qFormat/>
    <w:pPr>
      <w:tabs>
        <w:tab w:val="center" w:pos="4252"/>
        <w:tab w:val="right" w:pos="8504"/>
      </w:tabs>
    </w:pPr>
  </w:style>
  <w:style w:type="paragraph" w:styleId="Piedepgina">
    <w:name w:val="footer"/>
    <w:aliases w:val="paginación"/>
    <w:basedOn w:val="Normal"/>
    <w:link w:val="PiedepginaCar"/>
    <w:uiPriority w:val="99"/>
    <w:qFormat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FF642B"/>
    <w:pPr>
      <w:tabs>
        <w:tab w:val="right" w:leader="dot" w:pos="7927"/>
      </w:tabs>
      <w:spacing w:after="60" w:line="360" w:lineRule="auto"/>
      <w:ind w:left="567" w:right="567" w:hanging="567"/>
      <w:jc w:val="left"/>
    </w:pPr>
    <w:rPr>
      <w:b/>
      <w:caps/>
      <w:noProof/>
    </w:rPr>
  </w:style>
  <w:style w:type="paragraph" w:styleId="TDC2">
    <w:name w:val="toc 2"/>
    <w:basedOn w:val="Normal"/>
    <w:next w:val="Normal"/>
    <w:autoRedefine/>
    <w:uiPriority w:val="39"/>
    <w:qFormat/>
    <w:rsid w:val="00701E2C"/>
    <w:pPr>
      <w:tabs>
        <w:tab w:val="left" w:pos="1134"/>
        <w:tab w:val="right" w:leader="dot" w:pos="7938"/>
      </w:tabs>
      <w:spacing w:before="60" w:after="60" w:line="276" w:lineRule="auto"/>
      <w:ind w:left="1134" w:right="567" w:hanging="567"/>
    </w:pPr>
    <w:rPr>
      <w:b/>
      <w:bCs/>
      <w:noProof/>
    </w:rPr>
  </w:style>
  <w:style w:type="paragraph" w:styleId="TDC3">
    <w:name w:val="toc 3"/>
    <w:basedOn w:val="Normal"/>
    <w:next w:val="Normal"/>
    <w:autoRedefine/>
    <w:uiPriority w:val="39"/>
    <w:qFormat/>
    <w:rsid w:val="00FF642B"/>
    <w:pPr>
      <w:tabs>
        <w:tab w:val="left" w:pos="1985"/>
        <w:tab w:val="right" w:leader="dot" w:pos="7931"/>
      </w:tabs>
      <w:spacing w:line="360" w:lineRule="auto"/>
      <w:ind w:left="1985" w:right="567" w:hanging="851"/>
    </w:pPr>
  </w:style>
  <w:style w:type="paragraph" w:styleId="TDC4">
    <w:name w:val="toc 4"/>
    <w:basedOn w:val="Normal"/>
    <w:next w:val="Normal"/>
    <w:autoRedefine/>
    <w:uiPriority w:val="39"/>
    <w:qFormat/>
    <w:rsid w:val="00701E2C"/>
    <w:pPr>
      <w:tabs>
        <w:tab w:val="left" w:pos="1985"/>
        <w:tab w:val="right" w:leader="dot" w:pos="7938"/>
      </w:tabs>
      <w:spacing w:line="360" w:lineRule="auto"/>
      <w:ind w:left="1985" w:right="567" w:hanging="851"/>
    </w:pPr>
    <w:rPr>
      <w:iCs/>
      <w:noProof/>
    </w:rPr>
  </w:style>
  <w:style w:type="paragraph" w:styleId="Textonotapie">
    <w:name w:val="footnote text"/>
    <w:basedOn w:val="Normal"/>
    <w:autoRedefine/>
    <w:semiHidden/>
    <w:rPr>
      <w:sz w:val="16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6B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C6B6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rsid w:val="00B40A2A"/>
    <w:pPr>
      <w:ind w:left="720"/>
      <w:contextualSpacing/>
    </w:pPr>
  </w:style>
  <w:style w:type="character" w:customStyle="1" w:styleId="PiedepginaCar">
    <w:name w:val="Pie de página Car"/>
    <w:aliases w:val="paginación Car"/>
    <w:basedOn w:val="Fuentedeprrafopredeter"/>
    <w:link w:val="Piedepgina"/>
    <w:uiPriority w:val="99"/>
    <w:rsid w:val="00B9693B"/>
    <w:rPr>
      <w:rFonts w:ascii="Verdana" w:hAnsi="Verdana"/>
      <w:szCs w:val="24"/>
    </w:rPr>
  </w:style>
  <w:style w:type="paragraph" w:styleId="TDC5">
    <w:name w:val="toc 5"/>
    <w:basedOn w:val="Normal"/>
    <w:next w:val="Normal"/>
    <w:autoRedefine/>
    <w:uiPriority w:val="39"/>
    <w:unhideWhenUsed/>
    <w:qFormat/>
    <w:rsid w:val="00701E2C"/>
    <w:pPr>
      <w:tabs>
        <w:tab w:val="left" w:pos="2410"/>
        <w:tab w:val="right" w:leader="dot" w:pos="7927"/>
      </w:tabs>
      <w:ind w:left="1418"/>
    </w:pPr>
    <w:rPr>
      <w:i/>
      <w:iCs/>
      <w:noProof/>
    </w:rPr>
  </w:style>
  <w:style w:type="paragraph" w:styleId="TDC6">
    <w:name w:val="toc 6"/>
    <w:basedOn w:val="Normal"/>
    <w:next w:val="Normal"/>
    <w:autoRedefine/>
    <w:uiPriority w:val="39"/>
    <w:unhideWhenUsed/>
    <w:rsid w:val="0075201A"/>
    <w:pPr>
      <w:spacing w:after="100"/>
      <w:ind w:left="1000"/>
    </w:pPr>
  </w:style>
  <w:style w:type="paragraph" w:styleId="NormalWeb">
    <w:name w:val="Normal (Web)"/>
    <w:basedOn w:val="Normal"/>
    <w:uiPriority w:val="99"/>
    <w:unhideWhenUsed/>
    <w:rsid w:val="007A5A32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</w:rPr>
  </w:style>
  <w:style w:type="table" w:styleId="Tablaconcuadrcula">
    <w:name w:val="Table Grid"/>
    <w:basedOn w:val="Tablanormal"/>
    <w:uiPriority w:val="59"/>
    <w:rsid w:val="00021E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aliases w:val="SUBTÍTULO"/>
    <w:basedOn w:val="Normal"/>
    <w:next w:val="Normal"/>
    <w:link w:val="SubttuloCar"/>
    <w:autoRedefine/>
    <w:uiPriority w:val="11"/>
    <w:qFormat/>
    <w:rsid w:val="00E042E6"/>
    <w:pPr>
      <w:suppressAutoHyphens/>
      <w:autoSpaceDN w:val="0"/>
      <w:spacing w:after="400" w:line="240" w:lineRule="auto"/>
      <w:ind w:left="21"/>
      <w:jc w:val="left"/>
      <w:textAlignment w:val="baseline"/>
    </w:pPr>
    <w:rPr>
      <w:rFonts w:cs="Times New Roman (Body CS)"/>
      <w:b/>
      <w:caps/>
      <w:color w:val="4A5051" w:themeColor="text1"/>
      <w:spacing w:val="15"/>
      <w:sz w:val="36"/>
      <w:szCs w:val="22"/>
      <w:lang w:eastAsia="en-US"/>
    </w:rPr>
  </w:style>
  <w:style w:type="character" w:customStyle="1" w:styleId="SubttuloCar">
    <w:name w:val="Subtítulo Car"/>
    <w:aliases w:val="SUBTÍTULO Car"/>
    <w:basedOn w:val="Fuentedeprrafopredeter"/>
    <w:link w:val="Subttulo"/>
    <w:uiPriority w:val="11"/>
    <w:rsid w:val="00E042E6"/>
    <w:rPr>
      <w:rFonts w:ascii="Century Gothic" w:hAnsi="Century Gothic" w:cs="Times New Roman (Body CS)"/>
      <w:b/>
      <w:caps/>
      <w:color w:val="4A5051" w:themeColor="text1"/>
      <w:spacing w:val="15"/>
      <w:sz w:val="36"/>
      <w:szCs w:val="22"/>
      <w:lang w:eastAsia="en-US"/>
    </w:rPr>
  </w:style>
  <w:style w:type="paragraph" w:customStyle="1" w:styleId="Titulo1">
    <w:name w:val="Titulo 1"/>
    <w:basedOn w:val="Normal"/>
    <w:rsid w:val="00F72792"/>
    <w:pPr>
      <w:keepNext/>
      <w:suppressAutoHyphens/>
      <w:autoSpaceDN w:val="0"/>
      <w:spacing w:after="180" w:line="360" w:lineRule="auto"/>
      <w:textAlignment w:val="baseline"/>
      <w:outlineLvl w:val="0"/>
    </w:pPr>
    <w:rPr>
      <w:rFonts w:cs="Arial"/>
      <w:b/>
      <w:bCs/>
      <w:caps/>
      <w:color w:val="D56C2C"/>
      <w:kern w:val="3"/>
      <w:sz w:val="36"/>
      <w:szCs w:val="32"/>
    </w:rPr>
  </w:style>
  <w:style w:type="paragraph" w:customStyle="1" w:styleId="Titulo5">
    <w:name w:val="Titulo 5"/>
    <w:basedOn w:val="Normal"/>
    <w:rsid w:val="00F72792"/>
    <w:pPr>
      <w:suppressAutoHyphens/>
      <w:autoSpaceDN w:val="0"/>
      <w:spacing w:after="180" w:line="360" w:lineRule="auto"/>
      <w:textAlignment w:val="baseline"/>
      <w:outlineLvl w:val="4"/>
    </w:pPr>
    <w:rPr>
      <w:b/>
      <w:bCs/>
      <w:caps/>
    </w:rPr>
  </w:style>
  <w:style w:type="numbering" w:customStyle="1" w:styleId="WWOutlineListStyle2">
    <w:name w:val="WW_OutlineListStyle_2"/>
    <w:basedOn w:val="Sinlista"/>
    <w:rsid w:val="00F72792"/>
    <w:pPr>
      <w:numPr>
        <w:numId w:val="28"/>
      </w:numPr>
    </w:pPr>
  </w:style>
  <w:style w:type="paragraph" w:customStyle="1" w:styleId="Titulo3">
    <w:name w:val="Titulo 3"/>
    <w:basedOn w:val="Normal"/>
    <w:rsid w:val="00F72792"/>
    <w:pPr>
      <w:keepNext/>
      <w:suppressAutoHyphens/>
      <w:autoSpaceDN w:val="0"/>
      <w:spacing w:after="180" w:line="360" w:lineRule="auto"/>
      <w:textAlignment w:val="baseline"/>
      <w:outlineLvl w:val="2"/>
    </w:pPr>
    <w:rPr>
      <w:rFonts w:cs="Arial"/>
      <w:b/>
      <w:bCs/>
      <w:caps/>
      <w:sz w:val="28"/>
      <w:szCs w:val="26"/>
    </w:rPr>
  </w:style>
  <w:style w:type="paragraph" w:customStyle="1" w:styleId="Titulo2">
    <w:name w:val="Titulo 2"/>
    <w:basedOn w:val="Normal"/>
    <w:rsid w:val="00F72792"/>
    <w:pPr>
      <w:keepNext/>
      <w:suppressAutoHyphens/>
      <w:autoSpaceDN w:val="0"/>
      <w:spacing w:after="180" w:line="360" w:lineRule="auto"/>
      <w:textAlignment w:val="baseline"/>
      <w:outlineLvl w:val="1"/>
    </w:pPr>
    <w:rPr>
      <w:rFonts w:cs="Arial"/>
      <w:b/>
      <w:bCs/>
      <w:iCs/>
      <w:caps/>
      <w:sz w:val="32"/>
      <w:szCs w:val="28"/>
    </w:rPr>
  </w:style>
  <w:style w:type="paragraph" w:customStyle="1" w:styleId="Pidepgina">
    <w:name w:val="Pié de página"/>
    <w:basedOn w:val="Normal"/>
    <w:next w:val="Normal"/>
    <w:autoRedefine/>
    <w:rsid w:val="007F0020"/>
    <w:pPr>
      <w:suppressAutoHyphens/>
      <w:autoSpaceDN w:val="0"/>
      <w:spacing w:line="240" w:lineRule="auto"/>
      <w:jc w:val="left"/>
      <w:textAlignment w:val="baseline"/>
    </w:pPr>
    <w:rPr>
      <w:rFonts w:cs="Times New Roman (Body CS)"/>
      <w:b/>
      <w:caps/>
      <w:color w:val="404040"/>
      <w:szCs w:val="20"/>
      <w:lang w:val="ca-ES" w:eastAsia="en-US"/>
    </w:rPr>
  </w:style>
  <w:style w:type="paragraph" w:styleId="TtuloTDC">
    <w:name w:val="TOC Heading"/>
    <w:basedOn w:val="Ttulo1"/>
    <w:next w:val="Normal"/>
    <w:uiPriority w:val="39"/>
    <w:unhideWhenUsed/>
    <w:rsid w:val="00E83C32"/>
    <w:pPr>
      <w:keepLines/>
      <w:numPr>
        <w:numId w:val="0"/>
      </w:numPr>
      <w:suppressAutoHyphens w:val="0"/>
      <w:autoSpaceDN/>
      <w:spacing w:before="480" w:after="0"/>
      <w:jc w:val="left"/>
      <w:textAlignment w:val="auto"/>
      <w:outlineLvl w:val="9"/>
    </w:pPr>
    <w:rPr>
      <w:rFonts w:asciiTheme="majorHAnsi" w:eastAsiaTheme="majorEastAsia" w:hAnsiTheme="majorHAnsi" w:cstheme="majorBidi"/>
      <w:caps w:val="0"/>
      <w:color w:val="A05020" w:themeColor="accent1" w:themeShade="BF"/>
      <w:kern w:val="0"/>
      <w:sz w:val="28"/>
      <w:szCs w:val="28"/>
    </w:rPr>
  </w:style>
  <w:style w:type="paragraph" w:customStyle="1" w:styleId="Estilo1">
    <w:name w:val="Estilo1"/>
    <w:basedOn w:val="Prrafodelista"/>
    <w:link w:val="Estilo1Car"/>
    <w:rsid w:val="00C93410"/>
    <w:pPr>
      <w:numPr>
        <w:numId w:val="29"/>
      </w:numPr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E83C32"/>
    <w:pPr>
      <w:tabs>
        <w:tab w:val="right" w:leader="dot" w:pos="7938"/>
      </w:tabs>
      <w:spacing w:line="240" w:lineRule="auto"/>
      <w:ind w:left="567" w:hanging="567"/>
    </w:pPr>
    <w:rPr>
      <w:b/>
    </w:rPr>
  </w:style>
  <w:style w:type="paragraph" w:customStyle="1" w:styleId="Estilo2">
    <w:name w:val="Estilo2"/>
    <w:basedOn w:val="Prrafodelista"/>
    <w:link w:val="Estilo2Car"/>
    <w:rsid w:val="00C93410"/>
    <w:pPr>
      <w:numPr>
        <w:numId w:val="30"/>
      </w:numPr>
    </w:pPr>
  </w:style>
  <w:style w:type="character" w:customStyle="1" w:styleId="PrrafodelistaCar">
    <w:name w:val="Párrafo de lista Car"/>
    <w:basedOn w:val="Fuentedeprrafopredeter"/>
    <w:link w:val="Prrafodelista"/>
    <w:rsid w:val="00C93410"/>
    <w:rPr>
      <w:rFonts w:ascii="Century Gothic" w:hAnsi="Century Gothic"/>
      <w:color w:val="4A5051"/>
      <w:szCs w:val="24"/>
    </w:rPr>
  </w:style>
  <w:style w:type="character" w:customStyle="1" w:styleId="Estilo1Car">
    <w:name w:val="Estilo1 Car"/>
    <w:basedOn w:val="PrrafodelistaCar"/>
    <w:link w:val="Estilo1"/>
    <w:rsid w:val="00C93410"/>
    <w:rPr>
      <w:rFonts w:ascii="Century Gothic" w:hAnsi="Century Gothic"/>
      <w:color w:val="4A5051"/>
      <w:szCs w:val="24"/>
    </w:rPr>
  </w:style>
  <w:style w:type="paragraph" w:customStyle="1" w:styleId="Estilo3">
    <w:name w:val="Estilo3"/>
    <w:basedOn w:val="Prrafodelista"/>
    <w:link w:val="Estilo3Car"/>
    <w:rsid w:val="00C93410"/>
    <w:pPr>
      <w:ind w:left="0"/>
    </w:pPr>
  </w:style>
  <w:style w:type="character" w:customStyle="1" w:styleId="Estilo2Car">
    <w:name w:val="Estilo2 Car"/>
    <w:basedOn w:val="PrrafodelistaCar"/>
    <w:link w:val="Estilo2"/>
    <w:rsid w:val="00C93410"/>
    <w:rPr>
      <w:rFonts w:ascii="Century Gothic" w:hAnsi="Century Gothic"/>
      <w:color w:val="4A5051"/>
      <w:szCs w:val="24"/>
    </w:rPr>
  </w:style>
  <w:style w:type="character" w:styleId="Ttulodellibro">
    <w:name w:val="Book Title"/>
    <w:basedOn w:val="Fuentedeprrafopredeter"/>
    <w:uiPriority w:val="33"/>
    <w:rsid w:val="00C93410"/>
    <w:rPr>
      <w:b/>
      <w:bCs/>
      <w:smallCaps/>
      <w:spacing w:val="5"/>
    </w:rPr>
  </w:style>
  <w:style w:type="character" w:customStyle="1" w:styleId="Estilo3Car">
    <w:name w:val="Estilo3 Car"/>
    <w:basedOn w:val="PrrafodelistaCar"/>
    <w:link w:val="Estilo3"/>
    <w:rsid w:val="00C93410"/>
    <w:rPr>
      <w:rFonts w:ascii="Century Gothic" w:hAnsi="Century Gothic"/>
      <w:color w:val="4A5051"/>
      <w:szCs w:val="24"/>
    </w:rPr>
  </w:style>
  <w:style w:type="character" w:styleId="Referenciaintensa">
    <w:name w:val="Intense Reference"/>
    <w:basedOn w:val="Fuentedeprrafopredeter"/>
    <w:uiPriority w:val="32"/>
    <w:rsid w:val="00C93410"/>
    <w:rPr>
      <w:b/>
      <w:bCs/>
      <w:smallCaps/>
      <w:color w:val="366092" w:themeColor="accent2"/>
      <w:spacing w:val="5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330D7E"/>
    <w:rPr>
      <w:rFonts w:ascii="Century Gothic" w:hAnsi="Century Gothic"/>
      <w:color w:val="4A5051"/>
      <w:szCs w:val="24"/>
    </w:rPr>
  </w:style>
  <w:style w:type="paragraph" w:customStyle="1" w:styleId="CitaLKS">
    <w:name w:val="Cita_LKS"/>
    <w:basedOn w:val="Normal"/>
    <w:link w:val="CitaLKSCar"/>
    <w:qFormat/>
    <w:rsid w:val="00532ABD"/>
    <w:rPr>
      <w:b/>
      <w:bCs/>
      <w:i/>
      <w:iCs/>
      <w:color w:val="F36C21"/>
      <w:sz w:val="24"/>
    </w:rPr>
  </w:style>
  <w:style w:type="paragraph" w:customStyle="1" w:styleId="Encnonumerado">
    <w:name w:val="Enc_no_numerado"/>
    <w:basedOn w:val="Normal"/>
    <w:link w:val="EncnonumeradoCar"/>
    <w:qFormat/>
    <w:rsid w:val="005E1069"/>
    <w:pPr>
      <w:spacing w:before="360" w:after="360"/>
    </w:pPr>
    <w:rPr>
      <w:b/>
      <w:bCs/>
      <w:color w:val="F36C21"/>
      <w:sz w:val="48"/>
      <w:szCs w:val="48"/>
    </w:rPr>
  </w:style>
  <w:style w:type="character" w:customStyle="1" w:styleId="CitaLKSCar">
    <w:name w:val="Cita_LKS Car"/>
    <w:basedOn w:val="Fuentedeprrafopredeter"/>
    <w:link w:val="CitaLKS"/>
    <w:rsid w:val="00532ABD"/>
    <w:rPr>
      <w:rFonts w:ascii="Segoe UI" w:hAnsi="Segoe UI"/>
      <w:b/>
      <w:bCs/>
      <w:i/>
      <w:iCs/>
      <w:color w:val="F36C21"/>
      <w:sz w:val="24"/>
      <w:szCs w:val="24"/>
    </w:rPr>
  </w:style>
  <w:style w:type="paragraph" w:customStyle="1" w:styleId="Frasedestacada">
    <w:name w:val="Frase destacada"/>
    <w:basedOn w:val="Normal"/>
    <w:link w:val="FrasedestacadaCar"/>
    <w:qFormat/>
    <w:rsid w:val="000C75A1"/>
    <w:pPr>
      <w:ind w:right="364" w:firstLine="567"/>
      <w:jc w:val="center"/>
    </w:pPr>
    <w:rPr>
      <w:b/>
      <w:bCs/>
      <w:color w:val="F36C21"/>
      <w:sz w:val="24"/>
    </w:rPr>
  </w:style>
  <w:style w:type="character" w:customStyle="1" w:styleId="EncnonumeradoCar">
    <w:name w:val="Enc_no_numerado Car"/>
    <w:basedOn w:val="Fuentedeprrafopredeter"/>
    <w:link w:val="Encnonumerado"/>
    <w:rsid w:val="005E1069"/>
    <w:rPr>
      <w:rFonts w:ascii="Segoe UI" w:hAnsi="Segoe UI"/>
      <w:b/>
      <w:bCs/>
      <w:color w:val="F36C21"/>
      <w:sz w:val="48"/>
      <w:szCs w:val="48"/>
    </w:rPr>
  </w:style>
  <w:style w:type="paragraph" w:styleId="ndice5">
    <w:name w:val="index 5"/>
    <w:basedOn w:val="Normal"/>
    <w:next w:val="Normal"/>
    <w:autoRedefine/>
    <w:uiPriority w:val="99"/>
    <w:semiHidden/>
    <w:unhideWhenUsed/>
    <w:rsid w:val="00971FBF"/>
    <w:pPr>
      <w:spacing w:line="240" w:lineRule="auto"/>
      <w:ind w:left="1000" w:hanging="200"/>
    </w:pPr>
  </w:style>
  <w:style w:type="paragraph" w:customStyle="1" w:styleId="Negrita2">
    <w:name w:val="Negrita 2"/>
    <w:basedOn w:val="Normal"/>
    <w:link w:val="Negrita2Car"/>
    <w:qFormat/>
    <w:rsid w:val="000C75A1"/>
    <w:pPr>
      <w:spacing w:line="240" w:lineRule="auto"/>
      <w:jc w:val="left"/>
    </w:pPr>
    <w:rPr>
      <w:b/>
      <w:bCs/>
      <w:color w:val="F36C21"/>
      <w:shd w:val="clear" w:color="auto" w:fill="F2F2F2" w:themeFill="background1" w:themeFillShade="F2"/>
    </w:rPr>
  </w:style>
  <w:style w:type="character" w:customStyle="1" w:styleId="FrasedestacadaCar">
    <w:name w:val="Frase destacada Car"/>
    <w:basedOn w:val="Fuentedeprrafopredeter"/>
    <w:link w:val="Frasedestacada"/>
    <w:rsid w:val="000C75A1"/>
    <w:rPr>
      <w:rFonts w:ascii="Segoe UI" w:hAnsi="Segoe UI"/>
      <w:b/>
      <w:bCs/>
      <w:color w:val="F36C21"/>
      <w:sz w:val="24"/>
      <w:szCs w:val="24"/>
    </w:rPr>
  </w:style>
  <w:style w:type="character" w:customStyle="1" w:styleId="Negrita2Car">
    <w:name w:val="Negrita 2 Car"/>
    <w:basedOn w:val="Fuentedeprrafopredeter"/>
    <w:link w:val="Negrita2"/>
    <w:rsid w:val="000C75A1"/>
    <w:rPr>
      <w:rFonts w:ascii="Segoe UI" w:hAnsi="Segoe UI"/>
      <w:b/>
      <w:bCs/>
      <w:color w:val="F36C21"/>
      <w:szCs w:val="24"/>
    </w:rPr>
  </w:style>
  <w:style w:type="paragraph" w:customStyle="1" w:styleId="Destacado">
    <w:name w:val="Destacado"/>
    <w:basedOn w:val="TDC1"/>
    <w:link w:val="DestacadoCar"/>
    <w:qFormat/>
    <w:rsid w:val="005E1069"/>
    <w:pPr>
      <w:spacing w:before="360" w:after="240"/>
      <w:ind w:left="0" w:right="0" w:firstLine="0"/>
    </w:pPr>
    <w:rPr>
      <w:sz w:val="22"/>
    </w:rPr>
  </w:style>
  <w:style w:type="character" w:customStyle="1" w:styleId="TDC1Car">
    <w:name w:val="TDC 1 Car"/>
    <w:basedOn w:val="Fuentedeprrafopredeter"/>
    <w:link w:val="TDC1"/>
    <w:uiPriority w:val="39"/>
    <w:rsid w:val="005E1069"/>
    <w:rPr>
      <w:rFonts w:ascii="Segoe UI" w:hAnsi="Segoe UI"/>
      <w:b/>
      <w:caps/>
      <w:noProof/>
      <w:color w:val="4A5051"/>
      <w:szCs w:val="24"/>
    </w:rPr>
  </w:style>
  <w:style w:type="character" w:customStyle="1" w:styleId="DestacadoCar">
    <w:name w:val="Destacado Car"/>
    <w:basedOn w:val="TDC1Car"/>
    <w:link w:val="Destacado"/>
    <w:rsid w:val="005E1069"/>
    <w:rPr>
      <w:rFonts w:ascii="Segoe UI" w:hAnsi="Segoe UI"/>
      <w:b/>
      <w:caps/>
      <w:noProof/>
      <w:color w:val="4A5051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2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9.jp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7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serrano\workspace_github\lks-gestion-autorizaciones\Documentos\An&#225;lisis\EstructuraTablas.dotx" TargetMode="External"/></Relationships>
</file>

<file path=word/theme/theme1.xml><?xml version="1.0" encoding="utf-8"?>
<a:theme xmlns:a="http://schemas.openxmlformats.org/drawingml/2006/main" name="Tema de Office">
  <a:themeElements>
    <a:clrScheme name="LKS">
      <a:dk1>
        <a:srgbClr val="4A5051"/>
      </a:dk1>
      <a:lt1>
        <a:sysClr val="window" lastClr="FFFFFF"/>
      </a:lt1>
      <a:dk2>
        <a:srgbClr val="1F497D"/>
      </a:dk2>
      <a:lt2>
        <a:srgbClr val="EEECE1"/>
      </a:lt2>
      <a:accent1>
        <a:srgbClr val="D56C2C"/>
      </a:accent1>
      <a:accent2>
        <a:srgbClr val="366092"/>
      </a:accent2>
      <a:accent3>
        <a:srgbClr val="9BBB59"/>
      </a:accent3>
      <a:accent4>
        <a:srgbClr val="8064A2"/>
      </a:accent4>
      <a:accent5>
        <a:srgbClr val="BFBFBF"/>
      </a:accent5>
      <a:accent6>
        <a:srgbClr val="F79646"/>
      </a:accent6>
      <a:hlink>
        <a:srgbClr val="6565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9A13D980E95F4B83554AB0288F4C36" ma:contentTypeVersion="11" ma:contentTypeDescription="Crear nuevo documento." ma:contentTypeScope="" ma:versionID="33454ffd5e7e28cea6c29f64ff8ac793">
  <xsd:schema xmlns:xsd="http://www.w3.org/2001/XMLSchema" xmlns:xs="http://www.w3.org/2001/XMLSchema" xmlns:p="http://schemas.microsoft.com/office/2006/metadata/properties" xmlns:ns2="09f7acec-fa70-452a-aad5-5037b590dcf5" xmlns:ns3="8b5a43c9-aedd-443e-8389-02b0bf07bbf4" targetNamespace="http://schemas.microsoft.com/office/2006/metadata/properties" ma:root="true" ma:fieldsID="90a9ec4ff33ce5e4d684c0369e0589f7" ns2:_="" ns3:_="">
    <xsd:import namespace="09f7acec-fa70-452a-aad5-5037b590dcf5"/>
    <xsd:import namespace="8b5a43c9-aedd-443e-8389-02b0bf07bb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7acec-fa70-452a-aad5-5037b590d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d9312265-ed18-4d84-a9b5-df1bf4d190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a43c9-aedd-443e-8389-02b0bf07bbf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abb94ac-8ac5-4799-b386-3fdf59f2c639}" ma:internalName="TaxCatchAll" ma:showField="CatchAllData" ma:web="8b5a43c9-aedd-443e-8389-02b0bf07bb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a43c9-aedd-443e-8389-02b0bf07bbf4" xsi:nil="true"/>
    <lcf76f155ced4ddcb4097134ff3c332f xmlns="09f7acec-fa70-452a-aad5-5037b590dc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1C9FAA-00E9-4D6C-8BC3-7444844313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70A4DA-B37C-463F-B201-40B23BE215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7acec-fa70-452a-aad5-5037b590dcf5"/>
    <ds:schemaRef ds:uri="8b5a43c9-aedd-443e-8389-02b0bf07bb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A8A801-6D3D-4D29-B8E2-04F04D1B2A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7282E7-A50D-447C-B068-4D2239F4D51A}">
  <ds:schemaRefs>
    <ds:schemaRef ds:uri="http://schemas.microsoft.com/office/2006/metadata/properties"/>
    <ds:schemaRef ds:uri="http://schemas.microsoft.com/office/infopath/2007/PartnerControls"/>
    <ds:schemaRef ds:uri="8b5a43c9-aedd-443e-8389-02b0bf07bbf4"/>
    <ds:schemaRef ds:uri="09f7acec-fa70-452a-aad5-5037b590dc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EstructuraTablas.dotx</Template>
  <TotalTime>17</TotalTime>
  <Pages>11</Pages>
  <Words>1201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colaboración para</vt:lpstr>
    </vt:vector>
  </TitlesOfParts>
  <Company>Hewlett-Packard Company</Company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colaboración para</dc:title>
  <dc:creator>Jose María Serrano</dc:creator>
  <cp:lastModifiedBy>Jose María Serrano Molina</cp:lastModifiedBy>
  <cp:revision>1</cp:revision>
  <cp:lastPrinted>2023-03-16T14:47:00Z</cp:lastPrinted>
  <dcterms:created xsi:type="dcterms:W3CDTF">2025-12-03T07:47:00Z</dcterms:created>
  <dcterms:modified xsi:type="dcterms:W3CDTF">2025-12-03T08:04:00Z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0x0101004E9A13D980E95F4B83554AB0288F4C36</vt:lpwstr>
  </property>
  <property fmtid="{D5CDD505-2E9C-101B-9397-08002B2CF9AE}" pid="3" name="MediaServiceImageTags">
    <vt:lpwstr/>
  </property>
</Properties>
</file>